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jc w:val="center"/>
        <w:tblLook w:val="04A0" w:firstRow="1" w:lastRow="0" w:firstColumn="1" w:lastColumn="0" w:noHBand="0" w:noVBand="1"/>
      </w:tblPr>
      <w:tblGrid>
        <w:gridCol w:w="8306"/>
      </w:tblGrid>
      <w:tr w:rsidR="000B26DB" w14:paraId="2BDC48AB" w14:textId="77777777">
        <w:trPr>
          <w:trHeight w:val="1202"/>
          <w:jc w:val="center"/>
        </w:trPr>
        <w:tc>
          <w:tcPr>
            <w:tcW w:w="5000" w:type="pct"/>
          </w:tcPr>
          <w:p w14:paraId="3B7252B9" w14:textId="77777777" w:rsidR="000B26DB" w:rsidRDefault="000B26DB">
            <w:pPr>
              <w:jc w:val="center"/>
              <w:rPr>
                <w:rFonts w:asciiTheme="majorHAnsi" w:eastAsiaTheme="majorEastAsia" w:hAnsiTheme="majorHAnsi" w:cstheme="majorBidi"/>
                <w:caps/>
              </w:rPr>
            </w:pPr>
          </w:p>
        </w:tc>
      </w:tr>
      <w:tr w:rsidR="000B26DB" w14:paraId="1B80E888" w14:textId="77777777">
        <w:trPr>
          <w:trHeight w:val="1202"/>
          <w:jc w:val="center"/>
        </w:trPr>
        <w:tc>
          <w:tcPr>
            <w:tcW w:w="5000" w:type="pct"/>
          </w:tcPr>
          <w:p w14:paraId="2EC3758A" w14:textId="77777777" w:rsidR="000B26DB" w:rsidRDefault="000B26DB">
            <w:pPr>
              <w:jc w:val="center"/>
              <w:rPr>
                <w:rFonts w:asciiTheme="majorHAnsi" w:eastAsiaTheme="majorEastAsia" w:hAnsiTheme="majorHAnsi" w:cstheme="majorBidi"/>
                <w:caps/>
              </w:rPr>
            </w:pPr>
          </w:p>
        </w:tc>
      </w:tr>
      <w:tr w:rsidR="000B26DB" w14:paraId="3BC38C01" w14:textId="77777777">
        <w:trPr>
          <w:trHeight w:val="1202"/>
          <w:jc w:val="center"/>
        </w:trPr>
        <w:tc>
          <w:tcPr>
            <w:tcW w:w="5000" w:type="pct"/>
          </w:tcPr>
          <w:p w14:paraId="305B5B1F" w14:textId="77777777" w:rsidR="000B26DB" w:rsidRDefault="000B26DB">
            <w:pPr>
              <w:jc w:val="center"/>
              <w:rPr>
                <w:rFonts w:asciiTheme="majorHAnsi" w:eastAsiaTheme="majorEastAsia" w:hAnsiTheme="majorHAnsi" w:cstheme="majorBidi"/>
                <w:caps/>
              </w:rPr>
            </w:pPr>
          </w:p>
        </w:tc>
      </w:tr>
      <w:tr w:rsidR="00262D51" w14:paraId="5E13D800" w14:textId="77777777">
        <w:trPr>
          <w:trHeight w:val="1440"/>
          <w:jc w:val="center"/>
        </w:trPr>
        <w:sdt>
          <w:sdtPr>
            <w:rPr>
              <w:rFonts w:asciiTheme="majorEastAsia" w:eastAsiaTheme="majorEastAsia" w:hAnsiTheme="majorEastAsia" w:cstheme="majorBidi" w:hint="eastAsia"/>
              <w:sz w:val="52"/>
              <w:szCs w:val="52"/>
            </w:rPr>
            <w:alias w:val="标题"/>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19C96426" w14:textId="0D456A6D" w:rsidR="00262D51" w:rsidRDefault="009B1779">
                <w:pPr>
                  <w:jc w:val="center"/>
                  <w:rPr>
                    <w:rFonts w:asciiTheme="majorHAnsi" w:eastAsiaTheme="majorEastAsia" w:hAnsiTheme="majorHAnsi" w:cstheme="majorBidi"/>
                    <w:sz w:val="80"/>
                    <w:szCs w:val="80"/>
                  </w:rPr>
                </w:pPr>
                <w:r>
                  <w:rPr>
                    <w:rFonts w:asciiTheme="majorEastAsia" w:eastAsiaTheme="majorEastAsia" w:hAnsiTheme="majorEastAsia" w:cstheme="majorBidi" w:hint="eastAsia"/>
                    <w:sz w:val="52"/>
                    <w:szCs w:val="52"/>
                  </w:rPr>
                  <w:t>AXI</w:t>
                </w:r>
                <w:r w:rsidR="001828A2" w:rsidRPr="001828A2">
                  <w:rPr>
                    <w:rFonts w:asciiTheme="majorEastAsia" w:eastAsiaTheme="majorEastAsia" w:hAnsiTheme="majorEastAsia" w:cstheme="majorBidi" w:hint="eastAsia"/>
                    <w:sz w:val="52"/>
                    <w:szCs w:val="52"/>
                  </w:rPr>
                  <w:t xml:space="preserve"> </w:t>
                </w:r>
                <w:r>
                  <w:rPr>
                    <w:rFonts w:asciiTheme="majorEastAsia" w:eastAsiaTheme="majorEastAsia" w:hAnsiTheme="majorEastAsia" w:cstheme="majorBidi"/>
                    <w:sz w:val="52"/>
                    <w:szCs w:val="52"/>
                  </w:rPr>
                  <w:t>I</w:t>
                </w:r>
                <w:r w:rsidR="001828A2" w:rsidRPr="001828A2">
                  <w:rPr>
                    <w:rFonts w:asciiTheme="majorEastAsia" w:eastAsiaTheme="majorEastAsia" w:hAnsiTheme="majorEastAsia" w:cstheme="majorBidi" w:hint="eastAsia"/>
                    <w:sz w:val="52"/>
                    <w:szCs w:val="52"/>
                  </w:rPr>
                  <w:t xml:space="preserve">nterconnect </w:t>
                </w:r>
                <w:r>
                  <w:rPr>
                    <w:rFonts w:asciiTheme="majorEastAsia" w:eastAsiaTheme="majorEastAsia" w:hAnsiTheme="majorEastAsia" w:cstheme="majorBidi"/>
                    <w:sz w:val="52"/>
                    <w:szCs w:val="52"/>
                  </w:rPr>
                  <w:t>U</w:t>
                </w:r>
                <w:r w:rsidR="001828A2" w:rsidRPr="001828A2">
                  <w:rPr>
                    <w:rFonts w:asciiTheme="majorEastAsia" w:eastAsiaTheme="majorEastAsia" w:hAnsiTheme="majorEastAsia" w:cstheme="majorBidi" w:hint="eastAsia"/>
                    <w:sz w:val="52"/>
                    <w:szCs w:val="52"/>
                  </w:rPr>
                  <w:t xml:space="preserve">ser </w:t>
                </w:r>
                <w:r>
                  <w:rPr>
                    <w:rFonts w:asciiTheme="majorEastAsia" w:eastAsiaTheme="majorEastAsia" w:hAnsiTheme="majorEastAsia" w:cstheme="majorBidi"/>
                    <w:sz w:val="52"/>
                    <w:szCs w:val="52"/>
                  </w:rPr>
                  <w:t>G</w:t>
                </w:r>
                <w:r w:rsidR="001828A2" w:rsidRPr="001828A2">
                  <w:rPr>
                    <w:rFonts w:asciiTheme="majorEastAsia" w:eastAsiaTheme="majorEastAsia" w:hAnsiTheme="majorEastAsia" w:cstheme="majorBidi" w:hint="eastAsia"/>
                    <w:sz w:val="52"/>
                    <w:szCs w:val="52"/>
                  </w:rPr>
                  <w:t>uide</w:t>
                </w:r>
              </w:p>
            </w:tc>
          </w:sdtContent>
        </w:sdt>
      </w:tr>
      <w:tr w:rsidR="00262D51" w14:paraId="0498C595" w14:textId="77777777">
        <w:trPr>
          <w:trHeight w:val="720"/>
          <w:jc w:val="center"/>
        </w:trPr>
        <w:sdt>
          <w:sdtPr>
            <w:rPr>
              <w:rFonts w:asciiTheme="majorHAnsi" w:eastAsiaTheme="majorEastAsia" w:hAnsiTheme="majorHAnsi" w:cstheme="majorBidi" w:hint="eastAsia"/>
              <w:sz w:val="44"/>
              <w:szCs w:val="44"/>
            </w:rPr>
            <w:alias w:val="副标题"/>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A525BCE" w14:textId="15404FB3" w:rsidR="00262D51" w:rsidRDefault="00954E2E">
                <w:pPr>
                  <w:jc w:val="center"/>
                  <w:rPr>
                    <w:rFonts w:asciiTheme="majorHAnsi" w:eastAsiaTheme="majorEastAsia" w:hAnsiTheme="majorHAnsi" w:cstheme="majorBidi"/>
                    <w:sz w:val="44"/>
                    <w:szCs w:val="44"/>
                  </w:rPr>
                </w:pPr>
                <w:r>
                  <w:rPr>
                    <w:rFonts w:asciiTheme="majorHAnsi" w:eastAsiaTheme="majorEastAsia" w:hAnsiTheme="majorHAnsi" w:cstheme="majorBidi" w:hint="eastAsia"/>
                    <w:sz w:val="44"/>
                    <w:szCs w:val="44"/>
                  </w:rPr>
                  <w:t>V</w:t>
                </w:r>
                <w:r>
                  <w:rPr>
                    <w:rFonts w:asciiTheme="majorHAnsi" w:eastAsiaTheme="majorEastAsia" w:hAnsiTheme="majorHAnsi" w:cstheme="majorBidi"/>
                    <w:sz w:val="44"/>
                    <w:szCs w:val="44"/>
                  </w:rPr>
                  <w:t>1.0</w:t>
                </w:r>
              </w:p>
            </w:tc>
          </w:sdtContent>
        </w:sdt>
      </w:tr>
      <w:tr w:rsidR="000B26DB" w14:paraId="13E42AE7" w14:textId="77777777" w:rsidTr="006752E2">
        <w:trPr>
          <w:trHeight w:val="1202"/>
          <w:jc w:val="center"/>
        </w:trPr>
        <w:tc>
          <w:tcPr>
            <w:tcW w:w="5000" w:type="pct"/>
          </w:tcPr>
          <w:p w14:paraId="5BCE4970" w14:textId="77777777" w:rsidR="000B26DB" w:rsidRDefault="000B26DB" w:rsidP="006752E2">
            <w:pPr>
              <w:jc w:val="center"/>
              <w:rPr>
                <w:rFonts w:asciiTheme="majorHAnsi" w:eastAsiaTheme="majorEastAsia" w:hAnsiTheme="majorHAnsi" w:cstheme="majorBidi"/>
                <w:caps/>
              </w:rPr>
            </w:pPr>
          </w:p>
        </w:tc>
      </w:tr>
      <w:tr w:rsidR="000B26DB" w14:paraId="7532925C" w14:textId="77777777" w:rsidTr="006752E2">
        <w:trPr>
          <w:trHeight w:val="1202"/>
          <w:jc w:val="center"/>
        </w:trPr>
        <w:tc>
          <w:tcPr>
            <w:tcW w:w="5000" w:type="pct"/>
          </w:tcPr>
          <w:p w14:paraId="683FDDF3" w14:textId="77777777" w:rsidR="000B26DB" w:rsidRDefault="000B26DB" w:rsidP="006752E2">
            <w:pPr>
              <w:jc w:val="center"/>
              <w:rPr>
                <w:rFonts w:asciiTheme="majorHAnsi" w:eastAsiaTheme="majorEastAsia" w:hAnsiTheme="majorHAnsi" w:cstheme="majorBidi"/>
                <w:caps/>
              </w:rPr>
            </w:pPr>
          </w:p>
        </w:tc>
      </w:tr>
      <w:tr w:rsidR="000B26DB" w14:paraId="73EB4B7B" w14:textId="77777777" w:rsidTr="006752E2">
        <w:trPr>
          <w:trHeight w:val="1202"/>
          <w:jc w:val="center"/>
        </w:trPr>
        <w:tc>
          <w:tcPr>
            <w:tcW w:w="5000" w:type="pct"/>
          </w:tcPr>
          <w:p w14:paraId="10ADBAFE" w14:textId="77777777" w:rsidR="000B26DB" w:rsidRDefault="000B26DB" w:rsidP="006752E2">
            <w:pPr>
              <w:jc w:val="center"/>
              <w:rPr>
                <w:rFonts w:asciiTheme="majorHAnsi" w:eastAsiaTheme="majorEastAsia" w:hAnsiTheme="majorHAnsi" w:cstheme="majorBidi"/>
                <w:caps/>
              </w:rPr>
            </w:pPr>
          </w:p>
        </w:tc>
      </w:tr>
      <w:tr w:rsidR="000B26DB" w14:paraId="5E2FDC71" w14:textId="77777777" w:rsidTr="006752E2">
        <w:trPr>
          <w:trHeight w:val="1202"/>
          <w:jc w:val="center"/>
        </w:trPr>
        <w:tc>
          <w:tcPr>
            <w:tcW w:w="5000" w:type="pct"/>
          </w:tcPr>
          <w:p w14:paraId="4E7AF5AD" w14:textId="77777777" w:rsidR="000B26DB" w:rsidRDefault="000B26DB" w:rsidP="006752E2">
            <w:pPr>
              <w:jc w:val="center"/>
              <w:rPr>
                <w:rFonts w:asciiTheme="majorHAnsi" w:eastAsiaTheme="majorEastAsia" w:hAnsiTheme="majorHAnsi" w:cstheme="majorBidi"/>
                <w:caps/>
              </w:rPr>
            </w:pPr>
          </w:p>
        </w:tc>
      </w:tr>
      <w:tr w:rsidR="00262D51" w14:paraId="688438D0" w14:textId="77777777">
        <w:trPr>
          <w:trHeight w:val="1367"/>
          <w:jc w:val="center"/>
        </w:trPr>
        <w:sdt>
          <w:sdtPr>
            <w:rPr>
              <w:b/>
              <w:bCs/>
              <w:sz w:val="30"/>
              <w:szCs w:val="30"/>
            </w:rPr>
            <w:alias w:val="单位"/>
            <w:id w:val="5674528"/>
            <w:dataBinding w:prefixMappings="xmlns:ns0='http://schemas.openxmlformats.org/officeDocument/2006/extended-properties' " w:xpath="/ns0:Properties[1]/ns0:Company[1]" w:storeItemID="{6668398D-A668-4E3E-A5EB-62B293D839F1}"/>
            <w:text/>
          </w:sdtPr>
          <w:sdtEndPr/>
          <w:sdtContent>
            <w:tc>
              <w:tcPr>
                <w:tcW w:w="5000" w:type="pct"/>
                <w:vAlign w:val="center"/>
              </w:tcPr>
              <w:p w14:paraId="518B4FE1" w14:textId="403E1C19" w:rsidR="00262D51" w:rsidRDefault="008B706A">
                <w:pPr>
                  <w:jc w:val="center"/>
                  <w:rPr>
                    <w:b/>
                    <w:bCs/>
                  </w:rPr>
                </w:pPr>
                <w:r>
                  <w:rPr>
                    <w:rFonts w:hint="eastAsia"/>
                    <w:b/>
                    <w:bCs/>
                    <w:sz w:val="30"/>
                    <w:szCs w:val="30"/>
                  </w:rPr>
                  <w:t>E</w:t>
                </w:r>
                <w:r>
                  <w:rPr>
                    <w:b/>
                    <w:bCs/>
                    <w:sz w:val="30"/>
                    <w:szCs w:val="30"/>
                  </w:rPr>
                  <w:t>finix</w:t>
                </w:r>
              </w:p>
            </w:tc>
          </w:sdtContent>
        </w:sdt>
      </w:tr>
      <w:tr w:rsidR="000B26DB" w14:paraId="4DFD4DF7" w14:textId="77777777">
        <w:trPr>
          <w:trHeight w:val="1367"/>
          <w:jc w:val="center"/>
        </w:trPr>
        <w:sdt>
          <w:sdtPr>
            <w:rPr>
              <w:b/>
              <w:bCs/>
            </w:rPr>
            <w:alias w:val="日期"/>
            <w:id w:val="516659546"/>
            <w:dataBinding w:prefixMappings="xmlns:ns0='http://schemas.microsoft.com/office/2006/coverPageProps'" w:xpath="/ns0:CoverPageProperties[1]/ns0:PublishDate[1]" w:storeItemID="{55AF091B-3C7A-41E3-B477-F2FDAA23CFDA}"/>
            <w:date w:fullDate="2020-12-17T00:00:00Z">
              <w:dateFormat w:val="yyyy-M-d"/>
              <w:lid w:val="zh-CN"/>
              <w:storeMappedDataAs w:val="dateTime"/>
              <w:calendar w:val="gregorian"/>
            </w:date>
          </w:sdtPr>
          <w:sdtEndPr/>
          <w:sdtContent>
            <w:tc>
              <w:tcPr>
                <w:tcW w:w="5000" w:type="pct"/>
                <w:vAlign w:val="center"/>
              </w:tcPr>
              <w:p w14:paraId="3D14473A" w14:textId="18E34A15" w:rsidR="000B26DB" w:rsidRDefault="00AC646E">
                <w:pPr>
                  <w:jc w:val="center"/>
                  <w:rPr>
                    <w:b/>
                    <w:bCs/>
                    <w:sz w:val="30"/>
                    <w:szCs w:val="30"/>
                  </w:rPr>
                </w:pPr>
                <w:r>
                  <w:rPr>
                    <w:rFonts w:hint="eastAsia"/>
                    <w:b/>
                    <w:bCs/>
                  </w:rPr>
                  <w:t>2020-12-17</w:t>
                </w:r>
              </w:p>
            </w:tc>
          </w:sdtContent>
        </w:sdt>
      </w:tr>
    </w:tbl>
    <w:p w14:paraId="19FABC5A" w14:textId="77777777" w:rsidR="000B26DB" w:rsidRDefault="000B26DB" w:rsidP="005D0105">
      <w:pPr>
        <w:pStyle w:val="afc"/>
        <w:rPr>
          <w:lang w:val="zh-CN"/>
        </w:rPr>
      </w:pPr>
    </w:p>
    <w:p w14:paraId="1FD03998" w14:textId="77777777" w:rsidR="000B26DB" w:rsidRDefault="000B26DB" w:rsidP="005D0105">
      <w:pPr>
        <w:pStyle w:val="afc"/>
        <w:rPr>
          <w:lang w:val="zh-CN"/>
        </w:rPr>
      </w:pPr>
    </w:p>
    <w:p w14:paraId="334E0AF2" w14:textId="43188C6E" w:rsidR="005D0105" w:rsidRPr="00A001F6" w:rsidRDefault="005D0105" w:rsidP="005D0105">
      <w:pPr>
        <w:pStyle w:val="afc"/>
      </w:pPr>
      <w:r w:rsidRPr="00A001F6">
        <w:rPr>
          <w:rFonts w:hint="eastAsia"/>
          <w:lang w:val="zh-CN"/>
        </w:rPr>
        <w:lastRenderedPageBreak/>
        <w:t>修订记录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276"/>
        <w:gridCol w:w="3498"/>
        <w:gridCol w:w="2251"/>
      </w:tblGrid>
      <w:tr w:rsidR="005D0105" w14:paraId="4CD9655A" w14:textId="77777777" w:rsidTr="005D0105">
        <w:tc>
          <w:tcPr>
            <w:tcW w:w="1271" w:type="dxa"/>
          </w:tcPr>
          <w:p w14:paraId="5406B6D6" w14:textId="77777777" w:rsidR="005D0105" w:rsidRPr="00A001F6" w:rsidRDefault="005D0105" w:rsidP="006752E2">
            <w:pPr>
              <w:pStyle w:val="afc"/>
            </w:pPr>
            <w:r w:rsidRPr="00A001F6">
              <w:rPr>
                <w:rFonts w:hint="eastAsia"/>
              </w:rPr>
              <w:t>日期</w:t>
            </w:r>
          </w:p>
        </w:tc>
        <w:tc>
          <w:tcPr>
            <w:tcW w:w="1276" w:type="dxa"/>
          </w:tcPr>
          <w:p w14:paraId="20A1102D" w14:textId="77777777" w:rsidR="005D0105" w:rsidRPr="00A001F6" w:rsidRDefault="005D0105" w:rsidP="006752E2">
            <w:pPr>
              <w:pStyle w:val="afc"/>
            </w:pPr>
            <w:r w:rsidRPr="00A001F6">
              <w:rPr>
                <w:rFonts w:hint="eastAsia"/>
              </w:rPr>
              <w:t>修订版本</w:t>
            </w:r>
          </w:p>
        </w:tc>
        <w:tc>
          <w:tcPr>
            <w:tcW w:w="3498" w:type="dxa"/>
          </w:tcPr>
          <w:p w14:paraId="5DF65F6B" w14:textId="77777777" w:rsidR="005D0105" w:rsidRPr="00A001F6" w:rsidRDefault="005D0105" w:rsidP="006752E2">
            <w:pPr>
              <w:pStyle w:val="afc"/>
            </w:pPr>
            <w:r w:rsidRPr="00A001F6">
              <w:rPr>
                <w:rFonts w:hint="eastAsia"/>
              </w:rPr>
              <w:t>描述</w:t>
            </w:r>
          </w:p>
        </w:tc>
        <w:tc>
          <w:tcPr>
            <w:tcW w:w="2251" w:type="dxa"/>
          </w:tcPr>
          <w:p w14:paraId="4FB77A3D" w14:textId="7319E49B" w:rsidR="005D0105" w:rsidRPr="00A001F6" w:rsidRDefault="005D0105" w:rsidP="006752E2">
            <w:pPr>
              <w:pStyle w:val="afc"/>
            </w:pPr>
            <w:r>
              <w:rPr>
                <w:rFonts w:hint="eastAsia"/>
              </w:rPr>
              <w:t>编写</w:t>
            </w:r>
          </w:p>
        </w:tc>
      </w:tr>
      <w:tr w:rsidR="005D0105" w14:paraId="13238158" w14:textId="77777777" w:rsidTr="005D0105">
        <w:sdt>
          <w:sdtPr>
            <w:alias w:val="发布日期"/>
            <w:id w:val="5675647"/>
            <w:dataBinding w:prefixMappings="xmlns:ns0='http://schemas.microsoft.com/office/2006/coverPageProps' " w:xpath="/ns0:CoverPageProperties[1]/ns0:PublishDate[1]" w:storeItemID="{55AF091B-3C7A-41E3-B477-F2FDAA23CFDA}"/>
            <w:date w:fullDate="2020-12-17T00:00:00Z">
              <w:dateFormat w:val="yyyy-M-d"/>
              <w:lid w:val="zh-CN"/>
              <w:storeMappedDataAs w:val="dateTime"/>
              <w:calendar w:val="gregorian"/>
            </w:date>
          </w:sdtPr>
          <w:sdtEndPr/>
          <w:sdtContent>
            <w:tc>
              <w:tcPr>
                <w:tcW w:w="1271" w:type="dxa"/>
              </w:tcPr>
              <w:p w14:paraId="4B121CD0" w14:textId="59FFD6E2" w:rsidR="005D0105" w:rsidRDefault="00AC646E" w:rsidP="006752E2">
                <w:pPr>
                  <w:pStyle w:val="afd"/>
                </w:pPr>
                <w:r>
                  <w:rPr>
                    <w:rFonts w:hint="eastAsia"/>
                  </w:rPr>
                  <w:t>2020-12-17</w:t>
                </w:r>
              </w:p>
            </w:tc>
          </w:sdtContent>
        </w:sdt>
        <w:tc>
          <w:tcPr>
            <w:tcW w:w="1276" w:type="dxa"/>
          </w:tcPr>
          <w:p w14:paraId="10E83FB7" w14:textId="77777777" w:rsidR="005D0105" w:rsidRDefault="005D0105" w:rsidP="006752E2">
            <w:pPr>
              <w:pStyle w:val="afd"/>
            </w:pPr>
            <w:r>
              <w:rPr>
                <w:rFonts w:hint="eastAsia"/>
              </w:rPr>
              <w:t>V1.0</w:t>
            </w:r>
          </w:p>
        </w:tc>
        <w:tc>
          <w:tcPr>
            <w:tcW w:w="3498" w:type="dxa"/>
          </w:tcPr>
          <w:p w14:paraId="38E11564" w14:textId="229B98C4" w:rsidR="005D0105" w:rsidRDefault="005D0105" w:rsidP="006752E2">
            <w:pPr>
              <w:pStyle w:val="afd"/>
            </w:pPr>
            <w:r>
              <w:rPr>
                <w:rFonts w:hint="eastAsia"/>
              </w:rPr>
              <w:t>初版</w:t>
            </w:r>
          </w:p>
        </w:tc>
        <w:tc>
          <w:tcPr>
            <w:tcW w:w="2251" w:type="dxa"/>
          </w:tcPr>
          <w:p w14:paraId="2DFE62DD" w14:textId="2793C1DE" w:rsidR="005D0105" w:rsidRDefault="005D0105" w:rsidP="006752E2">
            <w:pPr>
              <w:pStyle w:val="afd"/>
            </w:pPr>
            <w:r>
              <w:rPr>
                <w:rFonts w:hint="eastAsia"/>
              </w:rPr>
              <w:t>李</w:t>
            </w:r>
            <w:r>
              <w:rPr>
                <w:rFonts w:hint="eastAsia"/>
              </w:rPr>
              <w:t xml:space="preserve"> </w:t>
            </w:r>
            <w:r>
              <w:rPr>
                <w:rFonts w:hint="eastAsia"/>
              </w:rPr>
              <w:t>峰（</w:t>
            </w:r>
            <w:r>
              <w:rPr>
                <w:rFonts w:hint="eastAsia"/>
              </w:rPr>
              <w:t>J</w:t>
            </w:r>
            <w:r>
              <w:t>effery Li</w:t>
            </w:r>
            <w:r>
              <w:rPr>
                <w:rFonts w:hint="eastAsia"/>
              </w:rPr>
              <w:t>）</w:t>
            </w:r>
          </w:p>
        </w:tc>
      </w:tr>
      <w:tr w:rsidR="005D0105" w14:paraId="4CDF3196" w14:textId="77777777" w:rsidTr="005D0105">
        <w:tc>
          <w:tcPr>
            <w:tcW w:w="1271" w:type="dxa"/>
          </w:tcPr>
          <w:p w14:paraId="5425C444" w14:textId="77777777" w:rsidR="005D0105" w:rsidRDefault="005D0105" w:rsidP="006752E2">
            <w:pPr>
              <w:pStyle w:val="afd"/>
            </w:pPr>
          </w:p>
        </w:tc>
        <w:tc>
          <w:tcPr>
            <w:tcW w:w="1276" w:type="dxa"/>
          </w:tcPr>
          <w:p w14:paraId="47E7407D" w14:textId="77777777" w:rsidR="005D0105" w:rsidRDefault="005D0105" w:rsidP="006752E2">
            <w:pPr>
              <w:pStyle w:val="afd"/>
            </w:pPr>
          </w:p>
        </w:tc>
        <w:tc>
          <w:tcPr>
            <w:tcW w:w="3498" w:type="dxa"/>
          </w:tcPr>
          <w:p w14:paraId="0DA1E8CF" w14:textId="77777777" w:rsidR="005D0105" w:rsidRDefault="005D0105" w:rsidP="006752E2">
            <w:pPr>
              <w:pStyle w:val="afd"/>
            </w:pPr>
          </w:p>
        </w:tc>
        <w:tc>
          <w:tcPr>
            <w:tcW w:w="2251" w:type="dxa"/>
          </w:tcPr>
          <w:p w14:paraId="176D082C" w14:textId="77777777" w:rsidR="005D0105" w:rsidRDefault="005D0105" w:rsidP="006752E2">
            <w:pPr>
              <w:pStyle w:val="afd"/>
            </w:pPr>
          </w:p>
        </w:tc>
      </w:tr>
      <w:tr w:rsidR="005D0105" w:rsidRPr="005D0105" w14:paraId="5000B896" w14:textId="77777777" w:rsidTr="005D0105">
        <w:tc>
          <w:tcPr>
            <w:tcW w:w="1271" w:type="dxa"/>
          </w:tcPr>
          <w:p w14:paraId="297E2AC6" w14:textId="77777777" w:rsidR="005D0105" w:rsidRDefault="005D0105" w:rsidP="006752E2">
            <w:pPr>
              <w:pStyle w:val="afd"/>
            </w:pPr>
          </w:p>
        </w:tc>
        <w:tc>
          <w:tcPr>
            <w:tcW w:w="1276" w:type="dxa"/>
          </w:tcPr>
          <w:p w14:paraId="683BBB41" w14:textId="77777777" w:rsidR="005D0105" w:rsidRDefault="005D0105" w:rsidP="006752E2">
            <w:pPr>
              <w:pStyle w:val="afd"/>
            </w:pPr>
          </w:p>
        </w:tc>
        <w:tc>
          <w:tcPr>
            <w:tcW w:w="3498" w:type="dxa"/>
          </w:tcPr>
          <w:p w14:paraId="568B97D6" w14:textId="77777777" w:rsidR="005D0105" w:rsidRDefault="005D0105" w:rsidP="006752E2">
            <w:pPr>
              <w:pStyle w:val="afd"/>
            </w:pPr>
          </w:p>
        </w:tc>
        <w:tc>
          <w:tcPr>
            <w:tcW w:w="2251" w:type="dxa"/>
          </w:tcPr>
          <w:p w14:paraId="444CC3CF" w14:textId="77777777" w:rsidR="005D0105" w:rsidRDefault="005D0105" w:rsidP="006752E2">
            <w:pPr>
              <w:pStyle w:val="afd"/>
            </w:pPr>
          </w:p>
        </w:tc>
      </w:tr>
    </w:tbl>
    <w:p w14:paraId="07DFE482" w14:textId="77777777" w:rsidR="005D0105" w:rsidRDefault="005D0105"/>
    <w:p w14:paraId="57C3C2AB" w14:textId="77777777" w:rsidR="00262D51" w:rsidRDefault="0097245E">
      <w:pPr>
        <w:widowControl/>
        <w:jc w:val="left"/>
        <w:sectPr w:rsidR="00262D51">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r>
        <w:br w:type="page"/>
      </w:r>
    </w:p>
    <w:sdt>
      <w:sdtPr>
        <w:rPr>
          <w:rFonts w:asciiTheme="minorHAnsi" w:eastAsiaTheme="minorEastAsia" w:hAnsiTheme="minorHAnsi" w:cstheme="minorBidi"/>
          <w:b w:val="0"/>
          <w:bCs w:val="0"/>
          <w:color w:val="auto"/>
          <w:kern w:val="2"/>
          <w:sz w:val="21"/>
          <w:szCs w:val="21"/>
          <w:lang w:val="zh-CN"/>
        </w:rPr>
        <w:id w:val="9334638"/>
        <w:docPartObj>
          <w:docPartGallery w:val="Table of Contents"/>
          <w:docPartUnique/>
        </w:docPartObj>
      </w:sdtPr>
      <w:sdtEndPr>
        <w:rPr>
          <w:rFonts w:asciiTheme="majorEastAsia" w:hAnsiTheme="majorEastAsia"/>
          <w:lang w:val="en-US"/>
        </w:rPr>
      </w:sdtEndPr>
      <w:sdtContent>
        <w:p w14:paraId="0C0FF995" w14:textId="77777777" w:rsidR="00262D51" w:rsidRDefault="0097245E">
          <w:pPr>
            <w:pStyle w:val="af3"/>
          </w:pPr>
          <w:r>
            <w:t>目录</w:t>
          </w:r>
        </w:p>
        <w:p w14:paraId="142C2736" w14:textId="5BC22E7C" w:rsidR="002F78AB" w:rsidRDefault="0097245E">
          <w:pPr>
            <w:pStyle w:val="TOC1"/>
            <w:tabs>
              <w:tab w:val="left" w:pos="440"/>
              <w:tab w:val="right" w:leader="dot" w:pos="8296"/>
            </w:tabs>
            <w:rPr>
              <w:noProof/>
              <w:kern w:val="2"/>
              <w:szCs w:val="22"/>
            </w:rPr>
          </w:pPr>
          <w:r>
            <w:rPr>
              <w:rFonts w:asciiTheme="majorEastAsia" w:eastAsiaTheme="majorEastAsia" w:hAnsiTheme="majorEastAsia"/>
            </w:rPr>
            <w:fldChar w:fldCharType="begin"/>
          </w:r>
          <w:r>
            <w:rPr>
              <w:rFonts w:asciiTheme="majorEastAsia" w:eastAsiaTheme="majorEastAsia" w:hAnsiTheme="majorEastAsia"/>
            </w:rPr>
            <w:instrText xml:space="preserve"> TOC \o "1-3" \h \z \u </w:instrText>
          </w:r>
          <w:r>
            <w:rPr>
              <w:rFonts w:asciiTheme="majorEastAsia" w:eastAsiaTheme="majorEastAsia" w:hAnsiTheme="majorEastAsia"/>
            </w:rPr>
            <w:fldChar w:fldCharType="separate"/>
          </w:r>
          <w:hyperlink w:anchor="_Toc59112932" w:history="1">
            <w:r w:rsidR="002F78AB" w:rsidRPr="008F7542">
              <w:rPr>
                <w:rStyle w:val="af0"/>
                <w:noProof/>
              </w:rPr>
              <w:t>1</w:t>
            </w:r>
            <w:r w:rsidR="002F78AB">
              <w:rPr>
                <w:noProof/>
                <w:kern w:val="2"/>
                <w:szCs w:val="22"/>
              </w:rPr>
              <w:tab/>
            </w:r>
            <w:r w:rsidR="002F78AB" w:rsidRPr="008F7542">
              <w:rPr>
                <w:rStyle w:val="af0"/>
                <w:noProof/>
              </w:rPr>
              <w:t>参数描述</w:t>
            </w:r>
            <w:r w:rsidR="002F78AB">
              <w:rPr>
                <w:noProof/>
                <w:webHidden/>
              </w:rPr>
              <w:tab/>
            </w:r>
            <w:r w:rsidR="002F78AB">
              <w:rPr>
                <w:noProof/>
                <w:webHidden/>
              </w:rPr>
              <w:fldChar w:fldCharType="begin"/>
            </w:r>
            <w:r w:rsidR="002F78AB">
              <w:rPr>
                <w:noProof/>
                <w:webHidden/>
              </w:rPr>
              <w:instrText xml:space="preserve"> PAGEREF _Toc59112932 \h </w:instrText>
            </w:r>
            <w:r w:rsidR="002F78AB">
              <w:rPr>
                <w:noProof/>
                <w:webHidden/>
              </w:rPr>
            </w:r>
            <w:r w:rsidR="002F78AB">
              <w:rPr>
                <w:noProof/>
                <w:webHidden/>
              </w:rPr>
              <w:fldChar w:fldCharType="separate"/>
            </w:r>
            <w:r w:rsidR="00AC646E">
              <w:rPr>
                <w:noProof/>
                <w:webHidden/>
              </w:rPr>
              <w:t>1</w:t>
            </w:r>
            <w:r w:rsidR="002F78AB">
              <w:rPr>
                <w:noProof/>
                <w:webHidden/>
              </w:rPr>
              <w:fldChar w:fldCharType="end"/>
            </w:r>
          </w:hyperlink>
        </w:p>
        <w:p w14:paraId="7CE9042D" w14:textId="05836C3A" w:rsidR="002F78AB" w:rsidRDefault="00741253">
          <w:pPr>
            <w:pStyle w:val="TOC1"/>
            <w:tabs>
              <w:tab w:val="left" w:pos="440"/>
              <w:tab w:val="right" w:leader="dot" w:pos="8296"/>
            </w:tabs>
            <w:rPr>
              <w:noProof/>
              <w:kern w:val="2"/>
              <w:szCs w:val="22"/>
            </w:rPr>
          </w:pPr>
          <w:hyperlink w:anchor="_Toc59112933" w:history="1">
            <w:r w:rsidR="002F78AB" w:rsidRPr="008F7542">
              <w:rPr>
                <w:rStyle w:val="af0"/>
                <w:noProof/>
              </w:rPr>
              <w:t>2</w:t>
            </w:r>
            <w:r w:rsidR="002F78AB">
              <w:rPr>
                <w:noProof/>
                <w:kern w:val="2"/>
                <w:szCs w:val="22"/>
              </w:rPr>
              <w:tab/>
            </w:r>
            <w:r w:rsidR="002F78AB" w:rsidRPr="008F7542">
              <w:rPr>
                <w:rStyle w:val="af0"/>
                <w:noProof/>
              </w:rPr>
              <w:t>接口描述</w:t>
            </w:r>
            <w:r w:rsidR="002F78AB">
              <w:rPr>
                <w:noProof/>
                <w:webHidden/>
              </w:rPr>
              <w:tab/>
            </w:r>
            <w:r w:rsidR="002F78AB">
              <w:rPr>
                <w:noProof/>
                <w:webHidden/>
              </w:rPr>
              <w:fldChar w:fldCharType="begin"/>
            </w:r>
            <w:r w:rsidR="002F78AB">
              <w:rPr>
                <w:noProof/>
                <w:webHidden/>
              </w:rPr>
              <w:instrText xml:space="preserve"> PAGEREF _Toc59112933 \h </w:instrText>
            </w:r>
            <w:r w:rsidR="002F78AB">
              <w:rPr>
                <w:noProof/>
                <w:webHidden/>
              </w:rPr>
            </w:r>
            <w:r w:rsidR="002F78AB">
              <w:rPr>
                <w:noProof/>
                <w:webHidden/>
              </w:rPr>
              <w:fldChar w:fldCharType="separate"/>
            </w:r>
            <w:r w:rsidR="00AC646E">
              <w:rPr>
                <w:noProof/>
                <w:webHidden/>
              </w:rPr>
              <w:t>2</w:t>
            </w:r>
            <w:r w:rsidR="002F78AB">
              <w:rPr>
                <w:noProof/>
                <w:webHidden/>
              </w:rPr>
              <w:fldChar w:fldCharType="end"/>
            </w:r>
          </w:hyperlink>
        </w:p>
        <w:p w14:paraId="12523015" w14:textId="0BC80243" w:rsidR="002F78AB" w:rsidRDefault="00741253">
          <w:pPr>
            <w:pStyle w:val="TOC1"/>
            <w:tabs>
              <w:tab w:val="left" w:pos="440"/>
              <w:tab w:val="right" w:leader="dot" w:pos="8296"/>
            </w:tabs>
            <w:rPr>
              <w:noProof/>
              <w:kern w:val="2"/>
              <w:szCs w:val="22"/>
            </w:rPr>
          </w:pPr>
          <w:hyperlink w:anchor="_Toc59112934" w:history="1">
            <w:r w:rsidR="002F78AB" w:rsidRPr="008F7542">
              <w:rPr>
                <w:rStyle w:val="af0"/>
                <w:noProof/>
              </w:rPr>
              <w:t>3</w:t>
            </w:r>
            <w:r w:rsidR="002F78AB">
              <w:rPr>
                <w:noProof/>
                <w:kern w:val="2"/>
                <w:szCs w:val="22"/>
              </w:rPr>
              <w:tab/>
            </w:r>
            <w:r w:rsidR="002F78AB" w:rsidRPr="008F7542">
              <w:rPr>
                <w:rStyle w:val="af0"/>
                <w:noProof/>
              </w:rPr>
              <w:t>AXI4</w:t>
            </w:r>
            <w:r w:rsidR="002F78AB" w:rsidRPr="008F7542">
              <w:rPr>
                <w:rStyle w:val="af0"/>
                <w:noProof/>
              </w:rPr>
              <w:t>协议简述</w:t>
            </w:r>
            <w:r w:rsidR="002F78AB">
              <w:rPr>
                <w:noProof/>
                <w:webHidden/>
              </w:rPr>
              <w:tab/>
            </w:r>
            <w:r w:rsidR="002F78AB">
              <w:rPr>
                <w:noProof/>
                <w:webHidden/>
              </w:rPr>
              <w:fldChar w:fldCharType="begin"/>
            </w:r>
            <w:r w:rsidR="002F78AB">
              <w:rPr>
                <w:noProof/>
                <w:webHidden/>
              </w:rPr>
              <w:instrText xml:space="preserve"> PAGEREF _Toc59112934 \h </w:instrText>
            </w:r>
            <w:r w:rsidR="002F78AB">
              <w:rPr>
                <w:noProof/>
                <w:webHidden/>
              </w:rPr>
            </w:r>
            <w:r w:rsidR="002F78AB">
              <w:rPr>
                <w:noProof/>
                <w:webHidden/>
              </w:rPr>
              <w:fldChar w:fldCharType="separate"/>
            </w:r>
            <w:r w:rsidR="00AC646E">
              <w:rPr>
                <w:noProof/>
                <w:webHidden/>
              </w:rPr>
              <w:t>9</w:t>
            </w:r>
            <w:r w:rsidR="002F78AB">
              <w:rPr>
                <w:noProof/>
                <w:webHidden/>
              </w:rPr>
              <w:fldChar w:fldCharType="end"/>
            </w:r>
          </w:hyperlink>
        </w:p>
        <w:p w14:paraId="760B414F" w14:textId="3A341C45" w:rsidR="002F78AB" w:rsidRDefault="00741253">
          <w:pPr>
            <w:pStyle w:val="TOC2"/>
            <w:tabs>
              <w:tab w:val="left" w:pos="840"/>
              <w:tab w:val="right" w:leader="dot" w:pos="8296"/>
            </w:tabs>
            <w:rPr>
              <w:noProof/>
              <w:kern w:val="2"/>
              <w:sz w:val="21"/>
              <w:szCs w:val="22"/>
            </w:rPr>
          </w:pPr>
          <w:hyperlink w:anchor="_Toc59112935" w:history="1">
            <w:r w:rsidR="002F78AB" w:rsidRPr="008F7542">
              <w:rPr>
                <w:rStyle w:val="af0"/>
                <w:rFonts w:ascii="Times New Roman" w:hAnsi="Times New Roman" w:cs="Times New Roman"/>
                <w:noProof/>
                <w:snapToGrid w:val="0"/>
                <w:w w:val="0"/>
              </w:rPr>
              <w:t>3.1</w:t>
            </w:r>
            <w:r w:rsidR="002F78AB">
              <w:rPr>
                <w:noProof/>
                <w:kern w:val="2"/>
                <w:sz w:val="21"/>
                <w:szCs w:val="22"/>
              </w:rPr>
              <w:tab/>
            </w:r>
            <w:r w:rsidR="002F78AB" w:rsidRPr="008F7542">
              <w:rPr>
                <w:rStyle w:val="af0"/>
                <w:noProof/>
              </w:rPr>
              <w:t>AXI</w:t>
            </w:r>
            <w:r w:rsidR="002F78AB" w:rsidRPr="008F7542">
              <w:rPr>
                <w:rStyle w:val="af0"/>
                <w:noProof/>
              </w:rPr>
              <w:t>握手机制</w:t>
            </w:r>
            <w:r w:rsidR="002F78AB">
              <w:rPr>
                <w:noProof/>
                <w:webHidden/>
              </w:rPr>
              <w:tab/>
            </w:r>
            <w:r w:rsidR="002F78AB">
              <w:rPr>
                <w:noProof/>
                <w:webHidden/>
              </w:rPr>
              <w:fldChar w:fldCharType="begin"/>
            </w:r>
            <w:r w:rsidR="002F78AB">
              <w:rPr>
                <w:noProof/>
                <w:webHidden/>
              </w:rPr>
              <w:instrText xml:space="preserve"> PAGEREF _Toc59112935 \h </w:instrText>
            </w:r>
            <w:r w:rsidR="002F78AB">
              <w:rPr>
                <w:noProof/>
                <w:webHidden/>
              </w:rPr>
            </w:r>
            <w:r w:rsidR="002F78AB">
              <w:rPr>
                <w:noProof/>
                <w:webHidden/>
              </w:rPr>
              <w:fldChar w:fldCharType="separate"/>
            </w:r>
            <w:r w:rsidR="00AC646E">
              <w:rPr>
                <w:noProof/>
                <w:webHidden/>
              </w:rPr>
              <w:t>9</w:t>
            </w:r>
            <w:r w:rsidR="002F78AB">
              <w:rPr>
                <w:noProof/>
                <w:webHidden/>
              </w:rPr>
              <w:fldChar w:fldCharType="end"/>
            </w:r>
          </w:hyperlink>
        </w:p>
        <w:p w14:paraId="28D56FEF" w14:textId="73A27E54" w:rsidR="002F78AB" w:rsidRDefault="00741253">
          <w:pPr>
            <w:pStyle w:val="TOC2"/>
            <w:tabs>
              <w:tab w:val="left" w:pos="840"/>
              <w:tab w:val="right" w:leader="dot" w:pos="8296"/>
            </w:tabs>
            <w:rPr>
              <w:noProof/>
              <w:kern w:val="2"/>
              <w:sz w:val="21"/>
              <w:szCs w:val="22"/>
            </w:rPr>
          </w:pPr>
          <w:hyperlink w:anchor="_Toc59112936" w:history="1">
            <w:r w:rsidR="002F78AB" w:rsidRPr="008F7542">
              <w:rPr>
                <w:rStyle w:val="af0"/>
                <w:rFonts w:ascii="Times New Roman" w:hAnsi="Times New Roman" w:cs="Times New Roman"/>
                <w:noProof/>
                <w:snapToGrid w:val="0"/>
                <w:w w:val="0"/>
              </w:rPr>
              <w:t>3.2</w:t>
            </w:r>
            <w:r w:rsidR="002F78AB">
              <w:rPr>
                <w:noProof/>
                <w:kern w:val="2"/>
                <w:sz w:val="21"/>
                <w:szCs w:val="22"/>
              </w:rPr>
              <w:tab/>
            </w:r>
            <w:r w:rsidR="002F78AB" w:rsidRPr="008F7542">
              <w:rPr>
                <w:rStyle w:val="af0"/>
                <w:noProof/>
              </w:rPr>
              <w:t>AXI</w:t>
            </w:r>
            <w:r w:rsidR="002F78AB" w:rsidRPr="008F7542">
              <w:rPr>
                <w:rStyle w:val="af0"/>
                <w:noProof/>
              </w:rPr>
              <w:t>突发读传输</w:t>
            </w:r>
            <w:r w:rsidR="002F78AB">
              <w:rPr>
                <w:noProof/>
                <w:webHidden/>
              </w:rPr>
              <w:tab/>
            </w:r>
            <w:r w:rsidR="002F78AB">
              <w:rPr>
                <w:noProof/>
                <w:webHidden/>
              </w:rPr>
              <w:fldChar w:fldCharType="begin"/>
            </w:r>
            <w:r w:rsidR="002F78AB">
              <w:rPr>
                <w:noProof/>
                <w:webHidden/>
              </w:rPr>
              <w:instrText xml:space="preserve"> PAGEREF _Toc59112936 \h </w:instrText>
            </w:r>
            <w:r w:rsidR="002F78AB">
              <w:rPr>
                <w:noProof/>
                <w:webHidden/>
              </w:rPr>
            </w:r>
            <w:r w:rsidR="002F78AB">
              <w:rPr>
                <w:noProof/>
                <w:webHidden/>
              </w:rPr>
              <w:fldChar w:fldCharType="separate"/>
            </w:r>
            <w:r w:rsidR="00AC646E">
              <w:rPr>
                <w:noProof/>
                <w:webHidden/>
              </w:rPr>
              <w:t>10</w:t>
            </w:r>
            <w:r w:rsidR="002F78AB">
              <w:rPr>
                <w:noProof/>
                <w:webHidden/>
              </w:rPr>
              <w:fldChar w:fldCharType="end"/>
            </w:r>
          </w:hyperlink>
        </w:p>
        <w:p w14:paraId="1F33DD99" w14:textId="033BD1A1" w:rsidR="002F78AB" w:rsidRDefault="00741253">
          <w:pPr>
            <w:pStyle w:val="TOC2"/>
            <w:tabs>
              <w:tab w:val="left" w:pos="840"/>
              <w:tab w:val="right" w:leader="dot" w:pos="8296"/>
            </w:tabs>
            <w:rPr>
              <w:noProof/>
              <w:kern w:val="2"/>
              <w:sz w:val="21"/>
              <w:szCs w:val="22"/>
            </w:rPr>
          </w:pPr>
          <w:hyperlink w:anchor="_Toc59112937" w:history="1">
            <w:r w:rsidR="002F78AB" w:rsidRPr="008F7542">
              <w:rPr>
                <w:rStyle w:val="af0"/>
                <w:rFonts w:ascii="Times New Roman" w:hAnsi="Times New Roman" w:cs="Times New Roman"/>
                <w:noProof/>
                <w:snapToGrid w:val="0"/>
                <w:w w:val="0"/>
              </w:rPr>
              <w:t>3.3</w:t>
            </w:r>
            <w:r w:rsidR="002F78AB">
              <w:rPr>
                <w:noProof/>
                <w:kern w:val="2"/>
                <w:sz w:val="21"/>
                <w:szCs w:val="22"/>
              </w:rPr>
              <w:tab/>
            </w:r>
            <w:r w:rsidR="002F78AB" w:rsidRPr="008F7542">
              <w:rPr>
                <w:rStyle w:val="af0"/>
                <w:noProof/>
              </w:rPr>
              <w:t>AXI</w:t>
            </w:r>
            <w:r w:rsidR="002F78AB" w:rsidRPr="008F7542">
              <w:rPr>
                <w:rStyle w:val="af0"/>
                <w:noProof/>
              </w:rPr>
              <w:t>突发写传输</w:t>
            </w:r>
            <w:r w:rsidR="002F78AB">
              <w:rPr>
                <w:noProof/>
                <w:webHidden/>
              </w:rPr>
              <w:tab/>
            </w:r>
            <w:r w:rsidR="002F78AB">
              <w:rPr>
                <w:noProof/>
                <w:webHidden/>
              </w:rPr>
              <w:fldChar w:fldCharType="begin"/>
            </w:r>
            <w:r w:rsidR="002F78AB">
              <w:rPr>
                <w:noProof/>
                <w:webHidden/>
              </w:rPr>
              <w:instrText xml:space="preserve"> PAGEREF _Toc59112937 \h </w:instrText>
            </w:r>
            <w:r w:rsidR="002F78AB">
              <w:rPr>
                <w:noProof/>
                <w:webHidden/>
              </w:rPr>
            </w:r>
            <w:r w:rsidR="002F78AB">
              <w:rPr>
                <w:noProof/>
                <w:webHidden/>
              </w:rPr>
              <w:fldChar w:fldCharType="separate"/>
            </w:r>
            <w:r w:rsidR="00AC646E">
              <w:rPr>
                <w:noProof/>
                <w:webHidden/>
              </w:rPr>
              <w:t>11</w:t>
            </w:r>
            <w:r w:rsidR="002F78AB">
              <w:rPr>
                <w:noProof/>
                <w:webHidden/>
              </w:rPr>
              <w:fldChar w:fldCharType="end"/>
            </w:r>
          </w:hyperlink>
        </w:p>
        <w:p w14:paraId="2437F6BA" w14:textId="23C8EBC8" w:rsidR="00262D51" w:rsidRDefault="0097245E">
          <w:pPr>
            <w:rPr>
              <w:rFonts w:asciiTheme="majorEastAsia" w:eastAsiaTheme="majorEastAsia" w:hAnsiTheme="majorEastAsia"/>
            </w:rPr>
          </w:pPr>
          <w:r>
            <w:rPr>
              <w:rFonts w:asciiTheme="majorEastAsia" w:eastAsiaTheme="majorEastAsia" w:hAnsiTheme="majorEastAsia"/>
            </w:rPr>
            <w:fldChar w:fldCharType="end"/>
          </w:r>
        </w:p>
      </w:sdtContent>
    </w:sdt>
    <w:p w14:paraId="1200F2EC" w14:textId="77777777" w:rsidR="00262D51" w:rsidRDefault="0097245E">
      <w:pPr>
        <w:widowControl/>
        <w:jc w:val="left"/>
        <w:rPr>
          <w:b/>
          <w:sz w:val="28"/>
          <w:szCs w:val="28"/>
        </w:rPr>
      </w:pPr>
      <w:r>
        <w:br w:type="page"/>
      </w:r>
    </w:p>
    <w:p w14:paraId="497407CC" w14:textId="77777777" w:rsidR="00262D51" w:rsidRDefault="0097245E">
      <w:pPr>
        <w:pStyle w:val="af3"/>
      </w:pPr>
      <w:r>
        <w:rPr>
          <w:rFonts w:hint="eastAsia"/>
        </w:rPr>
        <w:lastRenderedPageBreak/>
        <w:t>图目录</w:t>
      </w:r>
    </w:p>
    <w:p w14:paraId="4F239319" w14:textId="4EB2FAD3" w:rsidR="002F78AB" w:rsidRDefault="0097245E">
      <w:pPr>
        <w:pStyle w:val="ad"/>
        <w:tabs>
          <w:tab w:val="right" w:leader="dot" w:pos="8296"/>
        </w:tabs>
        <w:ind w:left="840" w:hanging="420"/>
        <w:rPr>
          <w:noProof/>
          <w:szCs w:val="22"/>
        </w:rPr>
      </w:pPr>
      <w:r>
        <w:fldChar w:fldCharType="begin"/>
      </w:r>
      <w:r>
        <w:instrText xml:space="preserve"> TOC \h \z \c "</w:instrText>
      </w:r>
      <w:r>
        <w:instrText>图</w:instrText>
      </w:r>
      <w:r>
        <w:instrText xml:space="preserve">" </w:instrText>
      </w:r>
      <w:r>
        <w:fldChar w:fldCharType="separate"/>
      </w:r>
      <w:hyperlink w:anchor="_Toc59112943" w:history="1">
        <w:r w:rsidR="002F78AB" w:rsidRPr="00F82FCC">
          <w:rPr>
            <w:rStyle w:val="af0"/>
            <w:noProof/>
          </w:rPr>
          <w:t>图</w:t>
        </w:r>
        <w:r w:rsidR="002F78AB" w:rsidRPr="00F82FCC">
          <w:rPr>
            <w:rStyle w:val="af0"/>
            <w:noProof/>
          </w:rPr>
          <w:t>1 VALID</w:t>
        </w:r>
        <w:r w:rsidR="002F78AB" w:rsidRPr="00F82FCC">
          <w:rPr>
            <w:rStyle w:val="af0"/>
            <w:noProof/>
          </w:rPr>
          <w:t>在</w:t>
        </w:r>
        <w:r w:rsidR="002F78AB" w:rsidRPr="00F82FCC">
          <w:rPr>
            <w:rStyle w:val="af0"/>
            <w:noProof/>
          </w:rPr>
          <w:t>READY</w:t>
        </w:r>
        <w:r w:rsidR="002F78AB" w:rsidRPr="00F82FCC">
          <w:rPr>
            <w:rStyle w:val="af0"/>
            <w:noProof/>
          </w:rPr>
          <w:t>之前的握手</w:t>
        </w:r>
        <w:r w:rsidR="002F78AB">
          <w:rPr>
            <w:noProof/>
            <w:webHidden/>
          </w:rPr>
          <w:tab/>
        </w:r>
        <w:r w:rsidR="002F78AB">
          <w:rPr>
            <w:noProof/>
            <w:webHidden/>
          </w:rPr>
          <w:fldChar w:fldCharType="begin"/>
        </w:r>
        <w:r w:rsidR="002F78AB">
          <w:rPr>
            <w:noProof/>
            <w:webHidden/>
          </w:rPr>
          <w:instrText xml:space="preserve"> PAGEREF _Toc59112943 \h </w:instrText>
        </w:r>
        <w:r w:rsidR="002F78AB">
          <w:rPr>
            <w:noProof/>
            <w:webHidden/>
          </w:rPr>
        </w:r>
        <w:r w:rsidR="002F78AB">
          <w:rPr>
            <w:noProof/>
            <w:webHidden/>
          </w:rPr>
          <w:fldChar w:fldCharType="separate"/>
        </w:r>
        <w:r w:rsidR="00AC646E">
          <w:rPr>
            <w:noProof/>
            <w:webHidden/>
          </w:rPr>
          <w:t>10</w:t>
        </w:r>
        <w:r w:rsidR="002F78AB">
          <w:rPr>
            <w:noProof/>
            <w:webHidden/>
          </w:rPr>
          <w:fldChar w:fldCharType="end"/>
        </w:r>
      </w:hyperlink>
    </w:p>
    <w:p w14:paraId="22CF12E1" w14:textId="07075742" w:rsidR="002F78AB" w:rsidRDefault="00741253">
      <w:pPr>
        <w:pStyle w:val="ad"/>
        <w:tabs>
          <w:tab w:val="right" w:leader="dot" w:pos="8296"/>
        </w:tabs>
        <w:ind w:left="840" w:hanging="420"/>
        <w:rPr>
          <w:noProof/>
          <w:szCs w:val="22"/>
        </w:rPr>
      </w:pPr>
      <w:hyperlink w:anchor="_Toc59112944" w:history="1">
        <w:r w:rsidR="002F78AB" w:rsidRPr="00F82FCC">
          <w:rPr>
            <w:rStyle w:val="af0"/>
            <w:noProof/>
          </w:rPr>
          <w:t>图</w:t>
        </w:r>
        <w:r w:rsidR="002F78AB" w:rsidRPr="00F82FCC">
          <w:rPr>
            <w:rStyle w:val="af0"/>
            <w:noProof/>
          </w:rPr>
          <w:t>2 READY</w:t>
        </w:r>
        <w:r w:rsidR="002F78AB" w:rsidRPr="00F82FCC">
          <w:rPr>
            <w:rStyle w:val="af0"/>
            <w:noProof/>
          </w:rPr>
          <w:t>在</w:t>
        </w:r>
        <w:r w:rsidR="002F78AB" w:rsidRPr="00F82FCC">
          <w:rPr>
            <w:rStyle w:val="af0"/>
            <w:noProof/>
          </w:rPr>
          <w:t>VALID</w:t>
        </w:r>
        <w:r w:rsidR="002F78AB" w:rsidRPr="00F82FCC">
          <w:rPr>
            <w:rStyle w:val="af0"/>
            <w:noProof/>
          </w:rPr>
          <w:t>之前的握手</w:t>
        </w:r>
        <w:r w:rsidR="002F78AB">
          <w:rPr>
            <w:noProof/>
            <w:webHidden/>
          </w:rPr>
          <w:tab/>
        </w:r>
        <w:r w:rsidR="002F78AB">
          <w:rPr>
            <w:noProof/>
            <w:webHidden/>
          </w:rPr>
          <w:fldChar w:fldCharType="begin"/>
        </w:r>
        <w:r w:rsidR="002F78AB">
          <w:rPr>
            <w:noProof/>
            <w:webHidden/>
          </w:rPr>
          <w:instrText xml:space="preserve"> PAGEREF _Toc59112944 \h </w:instrText>
        </w:r>
        <w:r w:rsidR="002F78AB">
          <w:rPr>
            <w:noProof/>
            <w:webHidden/>
          </w:rPr>
        </w:r>
        <w:r w:rsidR="002F78AB">
          <w:rPr>
            <w:noProof/>
            <w:webHidden/>
          </w:rPr>
          <w:fldChar w:fldCharType="separate"/>
        </w:r>
        <w:r w:rsidR="00AC646E">
          <w:rPr>
            <w:noProof/>
            <w:webHidden/>
          </w:rPr>
          <w:t>10</w:t>
        </w:r>
        <w:r w:rsidR="002F78AB">
          <w:rPr>
            <w:noProof/>
            <w:webHidden/>
          </w:rPr>
          <w:fldChar w:fldCharType="end"/>
        </w:r>
      </w:hyperlink>
    </w:p>
    <w:p w14:paraId="7D1411AF" w14:textId="288FBD39" w:rsidR="002F78AB" w:rsidRDefault="00741253">
      <w:pPr>
        <w:pStyle w:val="ad"/>
        <w:tabs>
          <w:tab w:val="right" w:leader="dot" w:pos="8296"/>
        </w:tabs>
        <w:ind w:left="840" w:hanging="420"/>
        <w:rPr>
          <w:noProof/>
          <w:szCs w:val="22"/>
        </w:rPr>
      </w:pPr>
      <w:hyperlink w:anchor="_Toc59112945" w:history="1">
        <w:r w:rsidR="002F78AB" w:rsidRPr="00F82FCC">
          <w:rPr>
            <w:rStyle w:val="af0"/>
            <w:noProof/>
          </w:rPr>
          <w:t>图</w:t>
        </w:r>
        <w:r w:rsidR="002F78AB" w:rsidRPr="00F82FCC">
          <w:rPr>
            <w:rStyle w:val="af0"/>
            <w:noProof/>
          </w:rPr>
          <w:t>3 VALID</w:t>
        </w:r>
        <w:r w:rsidR="002F78AB" w:rsidRPr="00F82FCC">
          <w:rPr>
            <w:rStyle w:val="af0"/>
            <w:noProof/>
          </w:rPr>
          <w:t>和</w:t>
        </w:r>
        <w:r w:rsidR="002F78AB" w:rsidRPr="00F82FCC">
          <w:rPr>
            <w:rStyle w:val="af0"/>
            <w:noProof/>
          </w:rPr>
          <w:t>READY</w:t>
        </w:r>
        <w:r w:rsidR="002F78AB" w:rsidRPr="00F82FCC">
          <w:rPr>
            <w:rStyle w:val="af0"/>
            <w:noProof/>
          </w:rPr>
          <w:t>同时的握手</w:t>
        </w:r>
        <w:r w:rsidR="002F78AB">
          <w:rPr>
            <w:noProof/>
            <w:webHidden/>
          </w:rPr>
          <w:tab/>
        </w:r>
        <w:r w:rsidR="002F78AB">
          <w:rPr>
            <w:noProof/>
            <w:webHidden/>
          </w:rPr>
          <w:fldChar w:fldCharType="begin"/>
        </w:r>
        <w:r w:rsidR="002F78AB">
          <w:rPr>
            <w:noProof/>
            <w:webHidden/>
          </w:rPr>
          <w:instrText xml:space="preserve"> PAGEREF _Toc59112945 \h </w:instrText>
        </w:r>
        <w:r w:rsidR="002F78AB">
          <w:rPr>
            <w:noProof/>
            <w:webHidden/>
          </w:rPr>
        </w:r>
        <w:r w:rsidR="002F78AB">
          <w:rPr>
            <w:noProof/>
            <w:webHidden/>
          </w:rPr>
          <w:fldChar w:fldCharType="separate"/>
        </w:r>
        <w:r w:rsidR="00AC646E">
          <w:rPr>
            <w:noProof/>
            <w:webHidden/>
          </w:rPr>
          <w:t>10</w:t>
        </w:r>
        <w:r w:rsidR="002F78AB">
          <w:rPr>
            <w:noProof/>
            <w:webHidden/>
          </w:rPr>
          <w:fldChar w:fldCharType="end"/>
        </w:r>
      </w:hyperlink>
    </w:p>
    <w:p w14:paraId="05F75F83" w14:textId="18AACAF7" w:rsidR="002F78AB" w:rsidRDefault="00741253">
      <w:pPr>
        <w:pStyle w:val="ad"/>
        <w:tabs>
          <w:tab w:val="right" w:leader="dot" w:pos="8296"/>
        </w:tabs>
        <w:ind w:left="840" w:hanging="420"/>
        <w:rPr>
          <w:noProof/>
          <w:szCs w:val="22"/>
        </w:rPr>
      </w:pPr>
      <w:hyperlink w:anchor="_Toc59112946" w:history="1">
        <w:r w:rsidR="002F78AB" w:rsidRPr="00F82FCC">
          <w:rPr>
            <w:rStyle w:val="af0"/>
            <w:noProof/>
          </w:rPr>
          <w:t>图</w:t>
        </w:r>
        <w:r w:rsidR="002F78AB" w:rsidRPr="00F82FCC">
          <w:rPr>
            <w:rStyle w:val="af0"/>
            <w:noProof/>
          </w:rPr>
          <w:t xml:space="preserve">4 </w:t>
        </w:r>
        <w:r w:rsidR="002F78AB" w:rsidRPr="00F82FCC">
          <w:rPr>
            <w:rStyle w:val="af0"/>
            <w:noProof/>
          </w:rPr>
          <w:t>突发读传输</w:t>
        </w:r>
        <w:r w:rsidR="002F78AB">
          <w:rPr>
            <w:noProof/>
            <w:webHidden/>
          </w:rPr>
          <w:tab/>
        </w:r>
        <w:r w:rsidR="002F78AB">
          <w:rPr>
            <w:noProof/>
            <w:webHidden/>
          </w:rPr>
          <w:fldChar w:fldCharType="begin"/>
        </w:r>
        <w:r w:rsidR="002F78AB">
          <w:rPr>
            <w:noProof/>
            <w:webHidden/>
          </w:rPr>
          <w:instrText xml:space="preserve"> PAGEREF _Toc59112946 \h </w:instrText>
        </w:r>
        <w:r w:rsidR="002F78AB">
          <w:rPr>
            <w:noProof/>
            <w:webHidden/>
          </w:rPr>
        </w:r>
        <w:r w:rsidR="002F78AB">
          <w:rPr>
            <w:noProof/>
            <w:webHidden/>
          </w:rPr>
          <w:fldChar w:fldCharType="separate"/>
        </w:r>
        <w:r w:rsidR="00AC646E">
          <w:rPr>
            <w:noProof/>
            <w:webHidden/>
          </w:rPr>
          <w:t>11</w:t>
        </w:r>
        <w:r w:rsidR="002F78AB">
          <w:rPr>
            <w:noProof/>
            <w:webHidden/>
          </w:rPr>
          <w:fldChar w:fldCharType="end"/>
        </w:r>
      </w:hyperlink>
    </w:p>
    <w:p w14:paraId="7E17DEA8" w14:textId="0B68B6D2" w:rsidR="002F78AB" w:rsidRDefault="00741253">
      <w:pPr>
        <w:pStyle w:val="ad"/>
        <w:tabs>
          <w:tab w:val="right" w:leader="dot" w:pos="8296"/>
        </w:tabs>
        <w:ind w:left="840" w:hanging="420"/>
        <w:rPr>
          <w:noProof/>
          <w:szCs w:val="22"/>
        </w:rPr>
      </w:pPr>
      <w:hyperlink w:anchor="_Toc59112947" w:history="1">
        <w:r w:rsidR="002F78AB" w:rsidRPr="00F82FCC">
          <w:rPr>
            <w:rStyle w:val="af0"/>
            <w:noProof/>
          </w:rPr>
          <w:t>图</w:t>
        </w:r>
        <w:r w:rsidR="002F78AB" w:rsidRPr="00F82FCC">
          <w:rPr>
            <w:rStyle w:val="af0"/>
            <w:noProof/>
          </w:rPr>
          <w:t xml:space="preserve">5 </w:t>
        </w:r>
        <w:r w:rsidR="002F78AB" w:rsidRPr="00F82FCC">
          <w:rPr>
            <w:rStyle w:val="af0"/>
            <w:noProof/>
          </w:rPr>
          <w:t>突发写传输</w:t>
        </w:r>
        <w:r w:rsidR="002F78AB">
          <w:rPr>
            <w:noProof/>
            <w:webHidden/>
          </w:rPr>
          <w:tab/>
        </w:r>
        <w:r w:rsidR="002F78AB">
          <w:rPr>
            <w:noProof/>
            <w:webHidden/>
          </w:rPr>
          <w:fldChar w:fldCharType="begin"/>
        </w:r>
        <w:r w:rsidR="002F78AB">
          <w:rPr>
            <w:noProof/>
            <w:webHidden/>
          </w:rPr>
          <w:instrText xml:space="preserve"> PAGEREF _Toc59112947 \h </w:instrText>
        </w:r>
        <w:r w:rsidR="002F78AB">
          <w:rPr>
            <w:noProof/>
            <w:webHidden/>
          </w:rPr>
        </w:r>
        <w:r w:rsidR="002F78AB">
          <w:rPr>
            <w:noProof/>
            <w:webHidden/>
          </w:rPr>
          <w:fldChar w:fldCharType="separate"/>
        </w:r>
        <w:r w:rsidR="00AC646E">
          <w:rPr>
            <w:noProof/>
            <w:webHidden/>
          </w:rPr>
          <w:t>11</w:t>
        </w:r>
        <w:r w:rsidR="002F78AB">
          <w:rPr>
            <w:noProof/>
            <w:webHidden/>
          </w:rPr>
          <w:fldChar w:fldCharType="end"/>
        </w:r>
      </w:hyperlink>
    </w:p>
    <w:p w14:paraId="2E6AB636" w14:textId="74C5CA77" w:rsidR="00262D51" w:rsidRDefault="0097245E">
      <w:r>
        <w:fldChar w:fldCharType="end"/>
      </w:r>
    </w:p>
    <w:p w14:paraId="4EDCFB73" w14:textId="77777777" w:rsidR="00262D51" w:rsidRDefault="0097245E">
      <w:pPr>
        <w:pStyle w:val="af3"/>
      </w:pPr>
      <w:r>
        <w:rPr>
          <w:rFonts w:hint="eastAsia"/>
        </w:rPr>
        <w:t>表目录</w:t>
      </w:r>
    </w:p>
    <w:p w14:paraId="7136714A" w14:textId="1901154A" w:rsidR="002F78AB" w:rsidRDefault="0097245E">
      <w:pPr>
        <w:pStyle w:val="ad"/>
        <w:tabs>
          <w:tab w:val="right" w:leader="dot" w:pos="8296"/>
        </w:tabs>
        <w:ind w:left="840" w:hanging="420"/>
        <w:rPr>
          <w:noProof/>
          <w:szCs w:val="22"/>
        </w:rPr>
      </w:pPr>
      <w:r>
        <w:fldChar w:fldCharType="begin"/>
      </w:r>
      <w:r>
        <w:instrText xml:space="preserve"> TOC \c "</w:instrText>
      </w:r>
      <w:r>
        <w:instrText>表</w:instrText>
      </w:r>
      <w:r>
        <w:instrText xml:space="preserve">" </w:instrText>
      </w:r>
      <w:r>
        <w:fldChar w:fldCharType="separate"/>
      </w:r>
      <w:r w:rsidR="002F78AB">
        <w:rPr>
          <w:noProof/>
        </w:rPr>
        <w:t>表</w:t>
      </w:r>
      <w:r w:rsidR="002F78AB">
        <w:rPr>
          <w:noProof/>
        </w:rPr>
        <w:t>1</w:t>
      </w:r>
      <w:r w:rsidR="002F78AB">
        <w:rPr>
          <w:noProof/>
        </w:rPr>
        <w:t>参数定义</w:t>
      </w:r>
      <w:r w:rsidR="002F78AB">
        <w:rPr>
          <w:noProof/>
        </w:rPr>
        <w:tab/>
      </w:r>
      <w:r w:rsidR="002F78AB">
        <w:rPr>
          <w:noProof/>
        </w:rPr>
        <w:fldChar w:fldCharType="begin"/>
      </w:r>
      <w:r w:rsidR="002F78AB">
        <w:rPr>
          <w:noProof/>
        </w:rPr>
        <w:instrText xml:space="preserve"> PAGEREF _Toc59112951 \h </w:instrText>
      </w:r>
      <w:r w:rsidR="002F78AB">
        <w:rPr>
          <w:noProof/>
        </w:rPr>
      </w:r>
      <w:r w:rsidR="002F78AB">
        <w:rPr>
          <w:noProof/>
        </w:rPr>
        <w:fldChar w:fldCharType="separate"/>
      </w:r>
      <w:r w:rsidR="00AC646E">
        <w:rPr>
          <w:noProof/>
        </w:rPr>
        <w:t>1</w:t>
      </w:r>
      <w:r w:rsidR="002F78AB">
        <w:rPr>
          <w:noProof/>
        </w:rPr>
        <w:fldChar w:fldCharType="end"/>
      </w:r>
    </w:p>
    <w:p w14:paraId="50A529DB" w14:textId="139CBF87" w:rsidR="002F78AB" w:rsidRDefault="002F78AB">
      <w:pPr>
        <w:pStyle w:val="ad"/>
        <w:tabs>
          <w:tab w:val="right" w:leader="dot" w:pos="8296"/>
        </w:tabs>
        <w:ind w:left="840" w:hanging="420"/>
        <w:rPr>
          <w:noProof/>
          <w:szCs w:val="22"/>
        </w:rPr>
      </w:pPr>
      <w:r>
        <w:rPr>
          <w:noProof/>
        </w:rPr>
        <w:t>表</w:t>
      </w:r>
      <w:r>
        <w:rPr>
          <w:noProof/>
        </w:rPr>
        <w:t>2</w:t>
      </w:r>
      <w:r>
        <w:rPr>
          <w:noProof/>
        </w:rPr>
        <w:t>接口信号定义</w:t>
      </w:r>
      <w:r>
        <w:rPr>
          <w:noProof/>
        </w:rPr>
        <w:tab/>
      </w:r>
      <w:r>
        <w:rPr>
          <w:noProof/>
        </w:rPr>
        <w:fldChar w:fldCharType="begin"/>
      </w:r>
      <w:r>
        <w:rPr>
          <w:noProof/>
        </w:rPr>
        <w:instrText xml:space="preserve"> PAGEREF _Toc59112952 \h </w:instrText>
      </w:r>
      <w:r>
        <w:rPr>
          <w:noProof/>
        </w:rPr>
      </w:r>
      <w:r>
        <w:rPr>
          <w:noProof/>
        </w:rPr>
        <w:fldChar w:fldCharType="separate"/>
      </w:r>
      <w:r w:rsidR="00AC646E">
        <w:rPr>
          <w:noProof/>
        </w:rPr>
        <w:t>2</w:t>
      </w:r>
      <w:r>
        <w:rPr>
          <w:noProof/>
        </w:rPr>
        <w:fldChar w:fldCharType="end"/>
      </w:r>
    </w:p>
    <w:p w14:paraId="6B3B684D" w14:textId="6B4387B4" w:rsidR="00262D51" w:rsidRDefault="0097245E">
      <w:r>
        <w:fldChar w:fldCharType="end"/>
      </w:r>
    </w:p>
    <w:p w14:paraId="611D316E" w14:textId="2A8EEDFC" w:rsidR="00665796" w:rsidRPr="00665796" w:rsidRDefault="00665796" w:rsidP="00665796">
      <w:pPr>
        <w:ind w:firstLineChars="200" w:firstLine="420"/>
        <w:sectPr w:rsidR="00665796" w:rsidRPr="00665796">
          <w:headerReference w:type="default"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pPr>
    </w:p>
    <w:p w14:paraId="2217AC2C" w14:textId="52D73E30" w:rsidR="007D3747" w:rsidRDefault="00360A31" w:rsidP="009B1779">
      <w:pPr>
        <w:pStyle w:val="1"/>
      </w:pPr>
      <w:bookmarkStart w:id="0" w:name="_Toc59112932"/>
      <w:r>
        <w:rPr>
          <w:rFonts w:hint="eastAsia"/>
        </w:rPr>
        <w:lastRenderedPageBreak/>
        <w:t>参数</w:t>
      </w:r>
      <w:r w:rsidR="009B1779">
        <w:rPr>
          <w:rFonts w:hint="eastAsia"/>
        </w:rPr>
        <w:t>描述</w:t>
      </w:r>
      <w:bookmarkEnd w:id="0"/>
    </w:p>
    <w:p w14:paraId="31AED979" w14:textId="75C3CE52" w:rsidR="00736D49" w:rsidRDefault="00736D49" w:rsidP="00736D49">
      <w:pPr>
        <w:pStyle w:val="af8"/>
      </w:pPr>
      <w:bookmarkStart w:id="1" w:name="_Toc59110613"/>
      <w:bookmarkStart w:id="2" w:name="_Toc59112951"/>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C646E">
        <w:rPr>
          <w:noProof/>
        </w:rPr>
        <w:t>1</w:t>
      </w:r>
      <w:r>
        <w:fldChar w:fldCharType="end"/>
      </w:r>
      <w:r>
        <w:rPr>
          <w:rFonts w:hint="eastAsia"/>
        </w:rPr>
        <w:t>参数定义</w:t>
      </w:r>
      <w:bookmarkEnd w:id="1"/>
      <w:bookmarkEnd w:id="2"/>
    </w:p>
    <w:tbl>
      <w:tblPr>
        <w:tblStyle w:val="af"/>
        <w:tblW w:w="5000" w:type="pct"/>
        <w:tblLook w:val="04A0" w:firstRow="1" w:lastRow="0" w:firstColumn="1" w:lastColumn="0" w:noHBand="0" w:noVBand="1"/>
      </w:tblPr>
      <w:tblGrid>
        <w:gridCol w:w="2882"/>
        <w:gridCol w:w="5414"/>
      </w:tblGrid>
      <w:tr w:rsidR="007D3747" w:rsidRPr="00E74AD4" w14:paraId="35327657" w14:textId="77777777" w:rsidTr="007D3747">
        <w:tc>
          <w:tcPr>
            <w:tcW w:w="1737" w:type="pct"/>
            <w:shd w:val="clear" w:color="auto" w:fill="92D050"/>
          </w:tcPr>
          <w:p w14:paraId="333141EC" w14:textId="478AD9FC" w:rsidR="007D3747" w:rsidRPr="00360A31" w:rsidRDefault="00360A31" w:rsidP="007D3747">
            <w:pPr>
              <w:pStyle w:val="RT"/>
              <w:jc w:val="center"/>
              <w:rPr>
                <w:b/>
                <w:bCs/>
              </w:rPr>
            </w:pPr>
            <w:r w:rsidRPr="00360A31">
              <w:rPr>
                <w:rFonts w:hint="eastAsia"/>
                <w:b/>
                <w:bCs/>
              </w:rPr>
              <w:t>N</w:t>
            </w:r>
            <w:r w:rsidRPr="00360A31">
              <w:rPr>
                <w:b/>
                <w:bCs/>
              </w:rPr>
              <w:t>ame</w:t>
            </w:r>
          </w:p>
        </w:tc>
        <w:tc>
          <w:tcPr>
            <w:tcW w:w="3263" w:type="pct"/>
            <w:shd w:val="clear" w:color="auto" w:fill="92D050"/>
          </w:tcPr>
          <w:p w14:paraId="2EB6C864" w14:textId="57D6B949" w:rsidR="007D3747" w:rsidRPr="00360A31" w:rsidRDefault="00360A31" w:rsidP="007D3747">
            <w:pPr>
              <w:pStyle w:val="RT"/>
              <w:jc w:val="center"/>
              <w:rPr>
                <w:b/>
                <w:bCs/>
              </w:rPr>
            </w:pPr>
            <w:r w:rsidRPr="00360A31">
              <w:rPr>
                <w:rFonts w:hint="eastAsia"/>
                <w:b/>
                <w:bCs/>
              </w:rPr>
              <w:t>D</w:t>
            </w:r>
            <w:r w:rsidRPr="00360A31">
              <w:rPr>
                <w:b/>
                <w:bCs/>
              </w:rPr>
              <w:t>escription</w:t>
            </w:r>
          </w:p>
        </w:tc>
      </w:tr>
      <w:tr w:rsidR="007D3747" w:rsidRPr="0070113C" w14:paraId="3B95529C" w14:textId="77777777" w:rsidTr="007D3747">
        <w:tc>
          <w:tcPr>
            <w:tcW w:w="1737" w:type="pct"/>
            <w:shd w:val="clear" w:color="auto" w:fill="auto"/>
          </w:tcPr>
          <w:p w14:paraId="3B858D5D" w14:textId="5910FFFC" w:rsidR="007D3747" w:rsidRDefault="007D3747" w:rsidP="007D3747">
            <w:pPr>
              <w:pStyle w:val="RT"/>
            </w:pPr>
            <w:r w:rsidRPr="007D3747">
              <w:t>S_COUNT</w:t>
            </w:r>
          </w:p>
        </w:tc>
        <w:tc>
          <w:tcPr>
            <w:tcW w:w="3263" w:type="pct"/>
            <w:shd w:val="clear" w:color="auto" w:fill="auto"/>
          </w:tcPr>
          <w:p w14:paraId="75A7A5EC" w14:textId="2F92E52C" w:rsidR="007D3747" w:rsidRDefault="007D3747" w:rsidP="007D3747">
            <w:pPr>
              <w:pStyle w:val="RT"/>
            </w:pPr>
            <w:r>
              <w:t>Slave</w:t>
            </w:r>
            <w:r>
              <w:rPr>
                <w:rFonts w:hint="eastAsia"/>
              </w:rPr>
              <w:t>总线数</w:t>
            </w:r>
            <w:r w:rsidR="00F13618">
              <w:rPr>
                <w:rFonts w:hint="eastAsia"/>
              </w:rPr>
              <w:t>。</w:t>
            </w:r>
          </w:p>
        </w:tc>
      </w:tr>
      <w:tr w:rsidR="007D3747" w:rsidRPr="0070113C" w14:paraId="1F41179C" w14:textId="77777777" w:rsidTr="007D3747">
        <w:tc>
          <w:tcPr>
            <w:tcW w:w="1737" w:type="pct"/>
            <w:shd w:val="clear" w:color="auto" w:fill="auto"/>
          </w:tcPr>
          <w:p w14:paraId="6A8EF885" w14:textId="2DC27841" w:rsidR="007D3747" w:rsidRDefault="007D3747" w:rsidP="007D3747">
            <w:pPr>
              <w:pStyle w:val="RT"/>
            </w:pPr>
            <w:r w:rsidRPr="007D3747">
              <w:t>M_COUNT</w:t>
            </w:r>
          </w:p>
        </w:tc>
        <w:tc>
          <w:tcPr>
            <w:tcW w:w="3263" w:type="pct"/>
            <w:shd w:val="clear" w:color="auto" w:fill="auto"/>
          </w:tcPr>
          <w:p w14:paraId="5031BA01" w14:textId="0FB07F07" w:rsidR="007D3747" w:rsidRDefault="007D3747" w:rsidP="007D3747">
            <w:pPr>
              <w:pStyle w:val="RT"/>
            </w:pPr>
            <w:r>
              <w:t>Master</w:t>
            </w:r>
            <w:r>
              <w:rPr>
                <w:rFonts w:hint="eastAsia"/>
              </w:rPr>
              <w:t>总线数</w:t>
            </w:r>
            <w:r w:rsidR="00F13618">
              <w:rPr>
                <w:rFonts w:hint="eastAsia"/>
              </w:rPr>
              <w:t>。</w:t>
            </w:r>
            <w:r w:rsidR="0039718B">
              <w:rPr>
                <w:rFonts w:hint="eastAsia"/>
              </w:rPr>
              <w:t>需要注意的是</w:t>
            </w:r>
            <w:r w:rsidR="0039718B">
              <w:rPr>
                <w:rFonts w:hint="eastAsia"/>
              </w:rPr>
              <w:t>M</w:t>
            </w:r>
            <w:r w:rsidR="0039718B">
              <w:t>aster</w:t>
            </w:r>
            <w:r w:rsidR="00AD4053">
              <w:rPr>
                <w:rFonts w:hint="eastAsia"/>
              </w:rPr>
              <w:t>集</w:t>
            </w:r>
            <w:r w:rsidR="0039718B">
              <w:rPr>
                <w:rFonts w:hint="eastAsia"/>
              </w:rPr>
              <w:t>可以</w:t>
            </w:r>
            <w:r w:rsidR="00AD4053">
              <w:rPr>
                <w:rFonts w:hint="eastAsia"/>
              </w:rPr>
              <w:t>访问</w:t>
            </w:r>
            <w:r w:rsidR="0039718B">
              <w:rPr>
                <w:rFonts w:hint="eastAsia"/>
              </w:rPr>
              <w:t>的</w:t>
            </w:r>
            <w:r w:rsidR="00AD4053">
              <w:rPr>
                <w:rFonts w:hint="eastAsia"/>
              </w:rPr>
              <w:t>最大</w:t>
            </w:r>
            <w:r w:rsidR="0039718B">
              <w:rPr>
                <w:rFonts w:hint="eastAsia"/>
              </w:rPr>
              <w:t>地址宽度为</w:t>
            </w:r>
            <w:r w:rsidR="00122017" w:rsidRPr="007D3747">
              <w:t>ADDR_WIDTH</w:t>
            </w:r>
            <w:r w:rsidR="00AD4053">
              <w:rPr>
                <w:rFonts w:hint="eastAsia"/>
              </w:rPr>
              <w:t>位。当设置多个</w:t>
            </w:r>
            <w:r w:rsidR="00AD4053">
              <w:rPr>
                <w:rFonts w:hint="eastAsia"/>
              </w:rPr>
              <w:t>M</w:t>
            </w:r>
            <w:r w:rsidR="00AD4053">
              <w:t>aster</w:t>
            </w:r>
            <w:r w:rsidR="00AD4053">
              <w:rPr>
                <w:rFonts w:hint="eastAsia"/>
              </w:rPr>
              <w:t>时，</w:t>
            </w:r>
            <w:r w:rsidR="00122017">
              <w:rPr>
                <w:rFonts w:hint="eastAsia"/>
              </w:rPr>
              <w:t>假设</w:t>
            </w:r>
            <w:r w:rsidR="00122017" w:rsidRPr="007D3747">
              <w:t>ADDR_WIDTH</w:t>
            </w:r>
            <w:r w:rsidR="00122017">
              <w:rPr>
                <w:rFonts w:hint="eastAsia"/>
              </w:rPr>
              <w:t>配置为</w:t>
            </w:r>
            <w:r w:rsidR="00122017">
              <w:rPr>
                <w:rFonts w:hint="eastAsia"/>
              </w:rPr>
              <w:t>3</w:t>
            </w:r>
            <w:r w:rsidR="00122017">
              <w:t>2</w:t>
            </w:r>
            <w:r w:rsidR="00122017">
              <w:rPr>
                <w:rFonts w:hint="eastAsia"/>
              </w:rPr>
              <w:t>位，</w:t>
            </w:r>
            <w:r w:rsidR="007C6DFB">
              <w:rPr>
                <w:rFonts w:hint="eastAsia"/>
              </w:rPr>
              <w:t>M</w:t>
            </w:r>
            <w:r w:rsidR="007C6DFB">
              <w:t>aster</w:t>
            </w:r>
            <w:r w:rsidR="007C6DFB">
              <w:rPr>
                <w:rFonts w:hint="eastAsia"/>
              </w:rPr>
              <w:t>集是根据</w:t>
            </w:r>
            <w:r w:rsidR="007C6DFB">
              <w:rPr>
                <w:rFonts w:hint="eastAsia"/>
              </w:rPr>
              <w:t>M</w:t>
            </w:r>
            <w:r w:rsidR="007C6DFB">
              <w:t>_COUNT</w:t>
            </w:r>
            <w:r w:rsidR="007C6DFB">
              <w:rPr>
                <w:rFonts w:hint="eastAsia"/>
              </w:rPr>
              <w:t>来均匀分配这</w:t>
            </w:r>
            <w:r w:rsidR="007C6DFB">
              <w:t>32</w:t>
            </w:r>
            <w:r w:rsidR="007C6DFB">
              <w:rPr>
                <w:rFonts w:hint="eastAsia"/>
              </w:rPr>
              <w:t>位地址区间的。当</w:t>
            </w:r>
            <w:r w:rsidR="00AD4053">
              <w:rPr>
                <w:rFonts w:hint="eastAsia"/>
              </w:rPr>
              <w:t>Slave</w:t>
            </w:r>
            <w:r w:rsidR="00AD4053">
              <w:rPr>
                <w:rFonts w:hint="eastAsia"/>
              </w:rPr>
              <w:t>需要</w:t>
            </w:r>
            <w:r w:rsidR="007C6DFB">
              <w:rPr>
                <w:rFonts w:hint="eastAsia"/>
              </w:rPr>
              <w:t>访问某一</w:t>
            </w:r>
            <w:r w:rsidR="00AD4053">
              <w:rPr>
                <w:rFonts w:hint="eastAsia"/>
              </w:rPr>
              <w:t>Master</w:t>
            </w:r>
            <w:r w:rsidR="007C6DFB">
              <w:rPr>
                <w:rFonts w:hint="eastAsia"/>
              </w:rPr>
              <w:t>总线时，只需要访问该</w:t>
            </w:r>
            <w:r w:rsidR="007C6DFB">
              <w:rPr>
                <w:rFonts w:hint="eastAsia"/>
              </w:rPr>
              <w:t>Master</w:t>
            </w:r>
            <w:r w:rsidR="007C6DFB">
              <w:rPr>
                <w:rFonts w:hint="eastAsia"/>
              </w:rPr>
              <w:t>总线对应的地址区间即可</w:t>
            </w:r>
            <w:r w:rsidR="00AD4053">
              <w:rPr>
                <w:rFonts w:hint="eastAsia"/>
              </w:rPr>
              <w:t>。</w:t>
            </w:r>
            <w:r w:rsidR="00275462">
              <w:rPr>
                <w:rFonts w:hint="eastAsia"/>
              </w:rPr>
              <w:t>M</w:t>
            </w:r>
            <w:r w:rsidR="00275462">
              <w:t>aster</w:t>
            </w:r>
            <w:r w:rsidR="00275462">
              <w:rPr>
                <w:rFonts w:hint="eastAsia"/>
              </w:rPr>
              <w:t>集的地址区间分配如下：</w:t>
            </w:r>
          </w:p>
          <w:tbl>
            <w:tblPr>
              <w:tblStyle w:val="1-5"/>
              <w:tblW w:w="0" w:type="auto"/>
              <w:tblLook w:val="04A0" w:firstRow="1" w:lastRow="0" w:firstColumn="1" w:lastColumn="0" w:noHBand="0" w:noVBand="1"/>
            </w:tblPr>
            <w:tblGrid>
              <w:gridCol w:w="1136"/>
              <w:gridCol w:w="1251"/>
              <w:gridCol w:w="2801"/>
            </w:tblGrid>
            <w:tr w:rsidR="00AD4053" w14:paraId="18E100AE" w14:textId="77777777" w:rsidTr="00275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tcPr>
                <w:p w14:paraId="5DCF960B" w14:textId="1A9EB424" w:rsidR="00AD4053" w:rsidRDefault="00AD4053" w:rsidP="00AD4053">
                  <w:pPr>
                    <w:pStyle w:val="RT"/>
                    <w:jc w:val="center"/>
                  </w:pPr>
                  <w:r w:rsidRPr="007D3747">
                    <w:t>M_COUNT</w:t>
                  </w:r>
                </w:p>
              </w:tc>
              <w:tc>
                <w:tcPr>
                  <w:tcW w:w="1251" w:type="dxa"/>
                </w:tcPr>
                <w:p w14:paraId="7FBC0433" w14:textId="54954CEA" w:rsidR="00AD4053" w:rsidRDefault="00AD4053" w:rsidP="00AD4053">
                  <w:pPr>
                    <w:pStyle w:val="RT"/>
                    <w:jc w:val="center"/>
                    <w:cnfStyle w:val="100000000000" w:firstRow="1" w:lastRow="0" w:firstColumn="0" w:lastColumn="0" w:oddVBand="0" w:evenVBand="0" w:oddHBand="0" w:evenHBand="0" w:firstRowFirstColumn="0" w:firstRowLastColumn="0" w:lastRowFirstColumn="0" w:lastRowLastColumn="0"/>
                  </w:pPr>
                  <w:r>
                    <w:rPr>
                      <w:rFonts w:hint="eastAsia"/>
                    </w:rPr>
                    <w:t>Port</w:t>
                  </w:r>
                </w:p>
              </w:tc>
              <w:tc>
                <w:tcPr>
                  <w:tcW w:w="2801" w:type="dxa"/>
                </w:tcPr>
                <w:p w14:paraId="6AFA216B" w14:textId="2C11EA1D" w:rsidR="00AD4053" w:rsidRDefault="00AD4053" w:rsidP="00AD4053">
                  <w:pPr>
                    <w:pStyle w:val="RT"/>
                    <w:jc w:val="center"/>
                    <w:cnfStyle w:val="100000000000" w:firstRow="1" w:lastRow="0" w:firstColumn="0" w:lastColumn="0" w:oddVBand="0" w:evenVBand="0" w:oddHBand="0" w:evenHBand="0" w:firstRowFirstColumn="0" w:firstRowLastColumn="0" w:lastRowFirstColumn="0" w:lastRowLastColumn="0"/>
                  </w:pPr>
                  <w:r>
                    <w:rPr>
                      <w:rFonts w:hint="eastAsia"/>
                    </w:rPr>
                    <w:t>A</w:t>
                  </w:r>
                  <w:r>
                    <w:t>ddress Region</w:t>
                  </w:r>
                </w:p>
              </w:tc>
            </w:tr>
            <w:tr w:rsidR="00AD4053" w14:paraId="336BA6D9" w14:textId="77777777" w:rsidTr="00275462">
              <w:tc>
                <w:tcPr>
                  <w:cnfStyle w:val="001000000000" w:firstRow="0" w:lastRow="0" w:firstColumn="1" w:lastColumn="0" w:oddVBand="0" w:evenVBand="0" w:oddHBand="0" w:evenHBand="0" w:firstRowFirstColumn="0" w:firstRowLastColumn="0" w:lastRowFirstColumn="0" w:lastRowLastColumn="0"/>
                  <w:tcW w:w="1136" w:type="dxa"/>
                  <w:vAlign w:val="center"/>
                </w:tcPr>
                <w:p w14:paraId="0AE3E1F7" w14:textId="5571968E" w:rsidR="00AD4053" w:rsidRDefault="00AD4053" w:rsidP="007C6DFB">
                  <w:pPr>
                    <w:pStyle w:val="RT"/>
                    <w:jc w:val="center"/>
                  </w:pPr>
                  <w:r>
                    <w:rPr>
                      <w:rFonts w:hint="eastAsia"/>
                    </w:rPr>
                    <w:t>1</w:t>
                  </w:r>
                </w:p>
              </w:tc>
              <w:tc>
                <w:tcPr>
                  <w:tcW w:w="1251" w:type="dxa"/>
                </w:tcPr>
                <w:p w14:paraId="63607088" w14:textId="61B10B8A" w:rsidR="00AD4053" w:rsidRDefault="00AD4053" w:rsidP="007D3747">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aster_0</w:t>
                  </w:r>
                </w:p>
              </w:tc>
              <w:tc>
                <w:tcPr>
                  <w:tcW w:w="2801" w:type="dxa"/>
                </w:tcPr>
                <w:p w14:paraId="05CA0D44" w14:textId="2E37AD9E" w:rsidR="00AD4053" w:rsidRDefault="00AD4053" w:rsidP="007D3747">
                  <w:pPr>
                    <w:pStyle w:val="RT"/>
                    <w:cnfStyle w:val="000000000000" w:firstRow="0" w:lastRow="0" w:firstColumn="0" w:lastColumn="0" w:oddVBand="0" w:evenVBand="0" w:oddHBand="0" w:evenHBand="0" w:firstRowFirstColumn="0" w:firstRowLastColumn="0" w:lastRowFirstColumn="0" w:lastRowLastColumn="0"/>
                  </w:pPr>
                  <w:r>
                    <w:t>0x</w:t>
                  </w:r>
                  <w:r w:rsidR="00275462">
                    <w:t>FFFF</w:t>
                  </w:r>
                  <w:r>
                    <w:t>_</w:t>
                  </w:r>
                  <w:r w:rsidR="00275462">
                    <w:t>FFFF</w:t>
                  </w:r>
                  <w:r w:rsidR="007C6DFB">
                    <w:t xml:space="preserve"> - </w:t>
                  </w:r>
                  <w:r w:rsidR="00275462">
                    <w:t>0</w:t>
                  </w:r>
                  <w:r>
                    <w:t>x0</w:t>
                  </w:r>
                  <w:r w:rsidR="00275462">
                    <w:t>000_0000</w:t>
                  </w:r>
                </w:p>
              </w:tc>
            </w:tr>
            <w:tr w:rsidR="00AD4053" w14:paraId="4B39A9DA"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val="restart"/>
                  <w:vAlign w:val="center"/>
                </w:tcPr>
                <w:p w14:paraId="43EC8EB3" w14:textId="13B5A53C" w:rsidR="00AD4053" w:rsidRDefault="00AD4053" w:rsidP="007C6DFB">
                  <w:pPr>
                    <w:pStyle w:val="RT"/>
                    <w:jc w:val="center"/>
                  </w:pPr>
                  <w:r>
                    <w:rPr>
                      <w:rFonts w:hint="eastAsia"/>
                    </w:rPr>
                    <w:t>2</w:t>
                  </w:r>
                </w:p>
              </w:tc>
              <w:tc>
                <w:tcPr>
                  <w:tcW w:w="1251" w:type="dxa"/>
                </w:tcPr>
                <w:p w14:paraId="652B47E2" w14:textId="254C09A7" w:rsidR="00AD4053" w:rsidRDefault="00AD4053" w:rsidP="007D3747">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aster_0</w:t>
                  </w:r>
                </w:p>
              </w:tc>
              <w:tc>
                <w:tcPr>
                  <w:tcW w:w="2801" w:type="dxa"/>
                </w:tcPr>
                <w:p w14:paraId="4871A7A8" w14:textId="0B6912A6" w:rsidR="00AD4053" w:rsidRDefault="007C6DFB" w:rsidP="007D3747">
                  <w:pPr>
                    <w:pStyle w:val="RT"/>
                    <w:cnfStyle w:val="000000000000" w:firstRow="0" w:lastRow="0" w:firstColumn="0" w:lastColumn="0" w:oddVBand="0" w:evenVBand="0" w:oddHBand="0" w:evenHBand="0" w:firstRowFirstColumn="0" w:firstRowLastColumn="0" w:lastRowFirstColumn="0" w:lastRowLastColumn="0"/>
                  </w:pPr>
                  <w:r>
                    <w:t>0x7</w:t>
                  </w:r>
                  <w:r w:rsidR="00275462">
                    <w:t>FFF_FFFF</w:t>
                  </w:r>
                  <w:r>
                    <w:t xml:space="preserve"> - </w:t>
                  </w:r>
                  <w:r w:rsidR="00275462">
                    <w:t>0x0000_0000</w:t>
                  </w:r>
                </w:p>
              </w:tc>
            </w:tr>
            <w:tr w:rsidR="00AD4053" w14:paraId="17234738"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tcPr>
                <w:p w14:paraId="34A73912" w14:textId="77777777" w:rsidR="00AD4053" w:rsidRDefault="00AD4053" w:rsidP="007D3747">
                  <w:pPr>
                    <w:pStyle w:val="RT"/>
                  </w:pPr>
                </w:p>
              </w:tc>
              <w:tc>
                <w:tcPr>
                  <w:tcW w:w="1251" w:type="dxa"/>
                </w:tcPr>
                <w:p w14:paraId="0E45364B" w14:textId="75B78E35" w:rsidR="00AD4053" w:rsidRDefault="00AD4053" w:rsidP="007D3747">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w:t>
                  </w:r>
                  <w:r w:rsidR="007C6DFB">
                    <w:t>1</w:t>
                  </w:r>
                </w:p>
              </w:tc>
              <w:tc>
                <w:tcPr>
                  <w:tcW w:w="2801" w:type="dxa"/>
                </w:tcPr>
                <w:p w14:paraId="10408B0E" w14:textId="3C7FDEE3" w:rsidR="00AD4053" w:rsidRDefault="00275462" w:rsidP="007D3747">
                  <w:pPr>
                    <w:pStyle w:val="RT"/>
                    <w:cnfStyle w:val="000000000000" w:firstRow="0" w:lastRow="0" w:firstColumn="0" w:lastColumn="0" w:oddVBand="0" w:evenVBand="0" w:oddHBand="0" w:evenHBand="0" w:firstRowFirstColumn="0" w:firstRowLastColumn="0" w:lastRowFirstColumn="0" w:lastRowLastColumn="0"/>
                  </w:pPr>
                  <w:r>
                    <w:t xml:space="preserve">0xFFFF_FFFF </w:t>
                  </w:r>
                  <w:r w:rsidR="007C6DFB">
                    <w:t>- 0x8000_0000</w:t>
                  </w:r>
                </w:p>
              </w:tc>
            </w:tr>
            <w:tr w:rsidR="007C6DFB" w14:paraId="111502BE"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val="restart"/>
                  <w:vAlign w:val="center"/>
                </w:tcPr>
                <w:p w14:paraId="5DE07C06" w14:textId="64A337A7" w:rsidR="007C6DFB" w:rsidRDefault="007C6DFB" w:rsidP="007C6DFB">
                  <w:pPr>
                    <w:pStyle w:val="RT"/>
                    <w:jc w:val="center"/>
                  </w:pPr>
                  <w:r>
                    <w:rPr>
                      <w:rFonts w:hint="eastAsia"/>
                    </w:rPr>
                    <w:t>3</w:t>
                  </w:r>
                </w:p>
              </w:tc>
              <w:tc>
                <w:tcPr>
                  <w:tcW w:w="1251" w:type="dxa"/>
                </w:tcPr>
                <w:p w14:paraId="0802CE1F" w14:textId="0B2AE448" w:rsidR="007C6DFB" w:rsidRDefault="007C6DFB" w:rsidP="007C6DFB">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aster_0</w:t>
                  </w:r>
                </w:p>
              </w:tc>
              <w:tc>
                <w:tcPr>
                  <w:tcW w:w="2801" w:type="dxa"/>
                </w:tcPr>
                <w:p w14:paraId="6EAA29DD" w14:textId="527A11E4" w:rsidR="007C6DFB" w:rsidRDefault="007C6DFB" w:rsidP="007C6DFB">
                  <w:pPr>
                    <w:pStyle w:val="RT"/>
                    <w:cnfStyle w:val="000000000000" w:firstRow="0" w:lastRow="0" w:firstColumn="0" w:lastColumn="0" w:oddVBand="0" w:evenVBand="0" w:oddHBand="0" w:evenHBand="0" w:firstRowFirstColumn="0" w:firstRowLastColumn="0" w:lastRowFirstColumn="0" w:lastRowLastColumn="0"/>
                  </w:pPr>
                  <w:r>
                    <w:t>0x</w:t>
                  </w:r>
                  <w:r w:rsidR="00275462">
                    <w:t xml:space="preserve">3FFF_FFFF </w:t>
                  </w:r>
                  <w:r>
                    <w:t xml:space="preserve">- </w:t>
                  </w:r>
                  <w:r w:rsidR="00275462">
                    <w:t>0x0000_0000</w:t>
                  </w:r>
                </w:p>
              </w:tc>
            </w:tr>
            <w:tr w:rsidR="007C6DFB" w14:paraId="100158DD"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tcPr>
                <w:p w14:paraId="2E075956" w14:textId="77777777" w:rsidR="007C6DFB" w:rsidRDefault="007C6DFB" w:rsidP="007C6DFB">
                  <w:pPr>
                    <w:pStyle w:val="RT"/>
                  </w:pPr>
                </w:p>
              </w:tc>
              <w:tc>
                <w:tcPr>
                  <w:tcW w:w="1251" w:type="dxa"/>
                </w:tcPr>
                <w:p w14:paraId="6AFB15E6" w14:textId="07844C64" w:rsidR="007C6DFB" w:rsidRDefault="007C6DFB" w:rsidP="007C6DFB">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aster_1</w:t>
                  </w:r>
                </w:p>
              </w:tc>
              <w:tc>
                <w:tcPr>
                  <w:tcW w:w="2801" w:type="dxa"/>
                </w:tcPr>
                <w:p w14:paraId="3D841AB5" w14:textId="5E13BB98" w:rsidR="007C6DFB" w:rsidRDefault="00275462" w:rsidP="007C6DFB">
                  <w:pPr>
                    <w:pStyle w:val="RT"/>
                    <w:cnfStyle w:val="000000000000" w:firstRow="0" w:lastRow="0" w:firstColumn="0" w:lastColumn="0" w:oddVBand="0" w:evenVBand="0" w:oddHBand="0" w:evenHBand="0" w:firstRowFirstColumn="0" w:firstRowLastColumn="0" w:lastRowFirstColumn="0" w:lastRowLastColumn="0"/>
                  </w:pPr>
                  <w:r>
                    <w:t>0x7FFF_FFFF - 0x4000_0000</w:t>
                  </w:r>
                </w:p>
              </w:tc>
            </w:tr>
            <w:tr w:rsidR="007C6DFB" w14:paraId="5908535E"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tcPr>
                <w:p w14:paraId="49B4FB8B" w14:textId="77777777" w:rsidR="007C6DFB" w:rsidRDefault="007C6DFB" w:rsidP="007C6DFB">
                  <w:pPr>
                    <w:pStyle w:val="RT"/>
                  </w:pPr>
                </w:p>
              </w:tc>
              <w:tc>
                <w:tcPr>
                  <w:tcW w:w="1251" w:type="dxa"/>
                </w:tcPr>
                <w:p w14:paraId="3F22E594" w14:textId="657B1DFF" w:rsidR="007C6DFB" w:rsidRDefault="007C6DFB" w:rsidP="007C6DFB">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aster_2</w:t>
                  </w:r>
                </w:p>
              </w:tc>
              <w:tc>
                <w:tcPr>
                  <w:tcW w:w="2801" w:type="dxa"/>
                </w:tcPr>
                <w:p w14:paraId="38CE2FB0" w14:textId="2D482DFC" w:rsidR="007C6DFB" w:rsidRDefault="00275462" w:rsidP="007C6DFB">
                  <w:pPr>
                    <w:pStyle w:val="RT"/>
                    <w:cnfStyle w:val="000000000000" w:firstRow="0" w:lastRow="0" w:firstColumn="0" w:lastColumn="0" w:oddVBand="0" w:evenVBand="0" w:oddHBand="0" w:evenHBand="0" w:firstRowFirstColumn="0" w:firstRowLastColumn="0" w:lastRowFirstColumn="0" w:lastRowLastColumn="0"/>
                  </w:pPr>
                  <w:r>
                    <w:t>0xBFFF_FFFF - 0x8000_0000</w:t>
                  </w:r>
                </w:p>
              </w:tc>
            </w:tr>
            <w:tr w:rsidR="007C6DFB" w14:paraId="4733540A"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tcPr>
                <w:p w14:paraId="12A916A3" w14:textId="77777777" w:rsidR="007C6DFB" w:rsidRDefault="007C6DFB" w:rsidP="007C6DFB">
                  <w:pPr>
                    <w:pStyle w:val="RT"/>
                  </w:pPr>
                </w:p>
              </w:tc>
              <w:tc>
                <w:tcPr>
                  <w:tcW w:w="1251" w:type="dxa"/>
                </w:tcPr>
                <w:p w14:paraId="7BD62D00" w14:textId="5846ED38" w:rsidR="007C6DFB" w:rsidRDefault="007C6DFB" w:rsidP="007C6DFB">
                  <w:pPr>
                    <w:pStyle w:val="RT"/>
                    <w:cnfStyle w:val="000000000000" w:firstRow="0" w:lastRow="0" w:firstColumn="0" w:lastColumn="0" w:oddVBand="0" w:evenVBand="0" w:oddHBand="0" w:evenHBand="0" w:firstRowFirstColumn="0" w:firstRowLastColumn="0" w:lastRowFirstColumn="0" w:lastRowLastColumn="0"/>
                  </w:pPr>
                  <w:r>
                    <w:rPr>
                      <w:rFonts w:hint="eastAsia"/>
                    </w:rPr>
                    <w:t>N</w:t>
                  </w:r>
                  <w:r>
                    <w:t>ull</w:t>
                  </w:r>
                </w:p>
              </w:tc>
              <w:tc>
                <w:tcPr>
                  <w:tcW w:w="2801" w:type="dxa"/>
                </w:tcPr>
                <w:p w14:paraId="62894545" w14:textId="0846053F" w:rsidR="007C6DFB" w:rsidRDefault="007C6DFB" w:rsidP="007C6DFB">
                  <w:pPr>
                    <w:pStyle w:val="RT"/>
                    <w:cnfStyle w:val="000000000000" w:firstRow="0" w:lastRow="0" w:firstColumn="0" w:lastColumn="0" w:oddVBand="0" w:evenVBand="0" w:oddHBand="0" w:evenHBand="0" w:firstRowFirstColumn="0" w:firstRowLastColumn="0" w:lastRowFirstColumn="0" w:lastRowLastColumn="0"/>
                  </w:pPr>
                  <w:r>
                    <w:rPr>
                      <w:rFonts w:hint="eastAsia"/>
                    </w:rPr>
                    <w:t>N</w:t>
                  </w:r>
                  <w:r>
                    <w:t>ull</w:t>
                  </w:r>
                </w:p>
              </w:tc>
            </w:tr>
            <w:tr w:rsidR="00275462" w14:paraId="0F0EE819"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val="restart"/>
                  <w:vAlign w:val="center"/>
                </w:tcPr>
                <w:p w14:paraId="6E5903F0" w14:textId="409B4D5B" w:rsidR="00275462" w:rsidRDefault="00275462" w:rsidP="00275462">
                  <w:pPr>
                    <w:pStyle w:val="RT"/>
                    <w:jc w:val="center"/>
                  </w:pPr>
                  <w:r>
                    <w:rPr>
                      <w:rFonts w:hint="eastAsia"/>
                    </w:rPr>
                    <w:t>4</w:t>
                  </w:r>
                </w:p>
              </w:tc>
              <w:tc>
                <w:tcPr>
                  <w:tcW w:w="1251" w:type="dxa"/>
                </w:tcPr>
                <w:p w14:paraId="67F8F942" w14:textId="1B816436" w:rsidR="00275462" w:rsidRDefault="00275462" w:rsidP="00275462">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aster_0</w:t>
                  </w:r>
                </w:p>
              </w:tc>
              <w:tc>
                <w:tcPr>
                  <w:tcW w:w="2801" w:type="dxa"/>
                </w:tcPr>
                <w:p w14:paraId="557F488B" w14:textId="2103AEF3" w:rsidR="00275462" w:rsidRDefault="00275462" w:rsidP="00275462">
                  <w:pPr>
                    <w:pStyle w:val="RT"/>
                    <w:cnfStyle w:val="000000000000" w:firstRow="0" w:lastRow="0" w:firstColumn="0" w:lastColumn="0" w:oddVBand="0" w:evenVBand="0" w:oddHBand="0" w:evenHBand="0" w:firstRowFirstColumn="0" w:firstRowLastColumn="0" w:lastRowFirstColumn="0" w:lastRowLastColumn="0"/>
                  </w:pPr>
                  <w:r>
                    <w:t>0x3FFF_FFFF - 0x0000_0000</w:t>
                  </w:r>
                </w:p>
              </w:tc>
            </w:tr>
            <w:tr w:rsidR="00275462" w14:paraId="18CF633D"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tcPr>
                <w:p w14:paraId="0C55475D" w14:textId="77777777" w:rsidR="00275462" w:rsidRDefault="00275462" w:rsidP="00275462">
                  <w:pPr>
                    <w:pStyle w:val="RT"/>
                  </w:pPr>
                </w:p>
              </w:tc>
              <w:tc>
                <w:tcPr>
                  <w:tcW w:w="1251" w:type="dxa"/>
                </w:tcPr>
                <w:p w14:paraId="3E9F7B73" w14:textId="4DEE1B45" w:rsidR="00275462" w:rsidRDefault="00275462" w:rsidP="00275462">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aster_1</w:t>
                  </w:r>
                </w:p>
              </w:tc>
              <w:tc>
                <w:tcPr>
                  <w:tcW w:w="2801" w:type="dxa"/>
                </w:tcPr>
                <w:p w14:paraId="074FBB41" w14:textId="255B6404" w:rsidR="00275462" w:rsidRDefault="00275462" w:rsidP="00275462">
                  <w:pPr>
                    <w:pStyle w:val="RT"/>
                    <w:cnfStyle w:val="000000000000" w:firstRow="0" w:lastRow="0" w:firstColumn="0" w:lastColumn="0" w:oddVBand="0" w:evenVBand="0" w:oddHBand="0" w:evenHBand="0" w:firstRowFirstColumn="0" w:firstRowLastColumn="0" w:lastRowFirstColumn="0" w:lastRowLastColumn="0"/>
                  </w:pPr>
                  <w:r>
                    <w:t>0x7FFF_FFFF - 0x4000_0000</w:t>
                  </w:r>
                </w:p>
              </w:tc>
            </w:tr>
            <w:tr w:rsidR="00275462" w14:paraId="6CAC870F"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tcPr>
                <w:p w14:paraId="1E0E57FA" w14:textId="77777777" w:rsidR="00275462" w:rsidRDefault="00275462" w:rsidP="00275462">
                  <w:pPr>
                    <w:pStyle w:val="RT"/>
                  </w:pPr>
                </w:p>
              </w:tc>
              <w:tc>
                <w:tcPr>
                  <w:tcW w:w="1251" w:type="dxa"/>
                </w:tcPr>
                <w:p w14:paraId="2751C85F" w14:textId="429913FD" w:rsidR="00275462" w:rsidRDefault="00275462" w:rsidP="00275462">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aster_2</w:t>
                  </w:r>
                </w:p>
              </w:tc>
              <w:tc>
                <w:tcPr>
                  <w:tcW w:w="2801" w:type="dxa"/>
                </w:tcPr>
                <w:p w14:paraId="0780A0FC" w14:textId="3E18A8B9" w:rsidR="00275462" w:rsidRDefault="00275462" w:rsidP="00275462">
                  <w:pPr>
                    <w:pStyle w:val="RT"/>
                    <w:cnfStyle w:val="000000000000" w:firstRow="0" w:lastRow="0" w:firstColumn="0" w:lastColumn="0" w:oddVBand="0" w:evenVBand="0" w:oddHBand="0" w:evenHBand="0" w:firstRowFirstColumn="0" w:firstRowLastColumn="0" w:lastRowFirstColumn="0" w:lastRowLastColumn="0"/>
                  </w:pPr>
                  <w:r>
                    <w:t>0xBFFF_FFFF - 0x8000_0000</w:t>
                  </w:r>
                </w:p>
              </w:tc>
            </w:tr>
            <w:tr w:rsidR="00275462" w14:paraId="540ECD2F" w14:textId="77777777" w:rsidTr="00275462">
              <w:tc>
                <w:tcPr>
                  <w:cnfStyle w:val="001000000000" w:firstRow="0" w:lastRow="0" w:firstColumn="1" w:lastColumn="0" w:oddVBand="0" w:evenVBand="0" w:oddHBand="0" w:evenHBand="0" w:firstRowFirstColumn="0" w:firstRowLastColumn="0" w:lastRowFirstColumn="0" w:lastRowLastColumn="0"/>
                  <w:tcW w:w="1136" w:type="dxa"/>
                  <w:vMerge/>
                </w:tcPr>
                <w:p w14:paraId="28323CE5" w14:textId="77777777" w:rsidR="00275462" w:rsidRDefault="00275462" w:rsidP="00275462">
                  <w:pPr>
                    <w:pStyle w:val="RT"/>
                  </w:pPr>
                </w:p>
              </w:tc>
              <w:tc>
                <w:tcPr>
                  <w:tcW w:w="1251" w:type="dxa"/>
                </w:tcPr>
                <w:p w14:paraId="2A56D2B1" w14:textId="2F9509FF" w:rsidR="00275462" w:rsidRDefault="00275462" w:rsidP="00275462">
                  <w:pPr>
                    <w:pStyle w:val="RT"/>
                    <w:cnfStyle w:val="000000000000" w:firstRow="0" w:lastRow="0" w:firstColumn="0" w:lastColumn="0" w:oddVBand="0" w:evenVBand="0" w:oddHBand="0" w:evenHBand="0" w:firstRowFirstColumn="0" w:firstRowLastColumn="0" w:lastRowFirstColumn="0" w:lastRowLastColumn="0"/>
                  </w:pPr>
                  <w:r>
                    <w:rPr>
                      <w:rFonts w:hint="eastAsia"/>
                    </w:rPr>
                    <w:t>M</w:t>
                  </w:r>
                  <w:r>
                    <w:t>aster_3</w:t>
                  </w:r>
                </w:p>
              </w:tc>
              <w:tc>
                <w:tcPr>
                  <w:tcW w:w="2801" w:type="dxa"/>
                </w:tcPr>
                <w:p w14:paraId="5FDD9E4D" w14:textId="03130F6D" w:rsidR="00275462" w:rsidRDefault="00275462" w:rsidP="00275462">
                  <w:pPr>
                    <w:pStyle w:val="RT"/>
                    <w:cnfStyle w:val="000000000000" w:firstRow="0" w:lastRow="0" w:firstColumn="0" w:lastColumn="0" w:oddVBand="0" w:evenVBand="0" w:oddHBand="0" w:evenHBand="0" w:firstRowFirstColumn="0" w:firstRowLastColumn="0" w:lastRowFirstColumn="0" w:lastRowLastColumn="0"/>
                  </w:pPr>
                  <w:r>
                    <w:t>0xFFFF_FFFF - 0xC000_0000</w:t>
                  </w:r>
                </w:p>
              </w:tc>
            </w:tr>
            <w:tr w:rsidR="00275462" w14:paraId="5C524556" w14:textId="77777777" w:rsidTr="00275462">
              <w:tc>
                <w:tcPr>
                  <w:cnfStyle w:val="001000000000" w:firstRow="0" w:lastRow="0" w:firstColumn="1" w:lastColumn="0" w:oddVBand="0" w:evenVBand="0" w:oddHBand="0" w:evenHBand="0" w:firstRowFirstColumn="0" w:firstRowLastColumn="0" w:lastRowFirstColumn="0" w:lastRowLastColumn="0"/>
                  <w:tcW w:w="5188" w:type="dxa"/>
                  <w:gridSpan w:val="3"/>
                  <w:vAlign w:val="center"/>
                </w:tcPr>
                <w:p w14:paraId="072973F5" w14:textId="34DAD24E" w:rsidR="00275462" w:rsidRDefault="00275462" w:rsidP="00275462">
                  <w:pPr>
                    <w:pStyle w:val="RT"/>
                    <w:jc w:val="center"/>
                  </w:pPr>
                  <w:r>
                    <w:rPr>
                      <w:rFonts w:hint="eastAsia"/>
                    </w:rPr>
                    <w:t>.</w:t>
                  </w:r>
                  <w:r>
                    <w:t xml:space="preserve"> . .</w:t>
                  </w:r>
                </w:p>
              </w:tc>
            </w:tr>
          </w:tbl>
          <w:p w14:paraId="72C589B7" w14:textId="12A49D42" w:rsidR="00AD4053" w:rsidRDefault="00AD4053" w:rsidP="007D3747">
            <w:pPr>
              <w:pStyle w:val="RT"/>
            </w:pPr>
          </w:p>
        </w:tc>
      </w:tr>
      <w:tr w:rsidR="007D3747" w:rsidRPr="0070113C" w14:paraId="7CC35BF1" w14:textId="77777777" w:rsidTr="007D3747">
        <w:tc>
          <w:tcPr>
            <w:tcW w:w="1737" w:type="pct"/>
            <w:shd w:val="clear" w:color="auto" w:fill="auto"/>
          </w:tcPr>
          <w:p w14:paraId="1F338554" w14:textId="728256FF" w:rsidR="007D3747" w:rsidRPr="00C62C1B" w:rsidRDefault="007D3747" w:rsidP="007D3747">
            <w:pPr>
              <w:pStyle w:val="RT"/>
            </w:pPr>
            <w:r w:rsidRPr="007D3747">
              <w:t>DATA_WIDTH</w:t>
            </w:r>
          </w:p>
        </w:tc>
        <w:tc>
          <w:tcPr>
            <w:tcW w:w="3263" w:type="pct"/>
            <w:shd w:val="clear" w:color="auto" w:fill="auto"/>
          </w:tcPr>
          <w:p w14:paraId="5592D35C" w14:textId="7B4F96FF" w:rsidR="007D3747" w:rsidRPr="00C62C1B" w:rsidRDefault="007D3747" w:rsidP="007D3747">
            <w:pPr>
              <w:pStyle w:val="RT"/>
            </w:pPr>
            <w:r>
              <w:rPr>
                <w:rFonts w:hint="eastAsia"/>
              </w:rPr>
              <w:t>总线数据位宽</w:t>
            </w:r>
            <w:r w:rsidR="00F13618">
              <w:rPr>
                <w:rFonts w:hint="eastAsia"/>
              </w:rPr>
              <w:t>。</w:t>
            </w:r>
          </w:p>
        </w:tc>
      </w:tr>
      <w:tr w:rsidR="007D3747" w:rsidRPr="0070113C" w14:paraId="395B2322" w14:textId="77777777" w:rsidTr="007D3747">
        <w:tc>
          <w:tcPr>
            <w:tcW w:w="1737" w:type="pct"/>
            <w:shd w:val="clear" w:color="auto" w:fill="auto"/>
          </w:tcPr>
          <w:p w14:paraId="6DAB1F7D" w14:textId="6D4F3DAF" w:rsidR="007D3747" w:rsidRPr="00C62C1B" w:rsidRDefault="007D3747" w:rsidP="007D3747">
            <w:pPr>
              <w:pStyle w:val="RT"/>
            </w:pPr>
            <w:r w:rsidRPr="007D3747">
              <w:t>ADDR_WIDTH</w:t>
            </w:r>
          </w:p>
        </w:tc>
        <w:tc>
          <w:tcPr>
            <w:tcW w:w="3263" w:type="pct"/>
            <w:shd w:val="clear" w:color="auto" w:fill="auto"/>
          </w:tcPr>
          <w:p w14:paraId="3B9AB694" w14:textId="3760A242" w:rsidR="007D3747" w:rsidRPr="00C62C1B" w:rsidRDefault="007D3747" w:rsidP="007D3747">
            <w:pPr>
              <w:pStyle w:val="RT"/>
            </w:pPr>
            <w:r>
              <w:rPr>
                <w:rFonts w:hint="eastAsia"/>
              </w:rPr>
              <w:t>总线地址位宽</w:t>
            </w:r>
            <w:r w:rsidR="00F13618">
              <w:rPr>
                <w:rFonts w:hint="eastAsia"/>
              </w:rPr>
              <w:t>。</w:t>
            </w:r>
          </w:p>
        </w:tc>
      </w:tr>
      <w:tr w:rsidR="007D3747" w:rsidRPr="0070113C" w14:paraId="1A0C67F5" w14:textId="77777777" w:rsidTr="007D3747">
        <w:tc>
          <w:tcPr>
            <w:tcW w:w="1737" w:type="pct"/>
            <w:shd w:val="clear" w:color="auto" w:fill="auto"/>
          </w:tcPr>
          <w:p w14:paraId="7CC38499" w14:textId="250F90AE" w:rsidR="007D3747" w:rsidRDefault="007D3747" w:rsidP="007D3747">
            <w:pPr>
              <w:pStyle w:val="RT"/>
            </w:pPr>
            <w:r w:rsidRPr="007D3747">
              <w:t>ID_WIDTH</w:t>
            </w:r>
          </w:p>
        </w:tc>
        <w:tc>
          <w:tcPr>
            <w:tcW w:w="3263" w:type="pct"/>
            <w:shd w:val="clear" w:color="auto" w:fill="auto"/>
          </w:tcPr>
          <w:p w14:paraId="0A2DCC89" w14:textId="38B96F21" w:rsidR="007D3747" w:rsidRDefault="007D3747" w:rsidP="007D3747">
            <w:pPr>
              <w:pStyle w:val="RT"/>
            </w:pPr>
            <w:r>
              <w:rPr>
                <w:rFonts w:hint="eastAsia"/>
              </w:rPr>
              <w:t>总线</w:t>
            </w:r>
            <w:r>
              <w:rPr>
                <w:rFonts w:hint="eastAsia"/>
              </w:rPr>
              <w:t>I</w:t>
            </w:r>
            <w:r>
              <w:t>D</w:t>
            </w:r>
            <w:r>
              <w:rPr>
                <w:rFonts w:hint="eastAsia"/>
              </w:rPr>
              <w:t>位宽</w:t>
            </w:r>
            <w:r w:rsidR="008E3EA0">
              <w:rPr>
                <w:rFonts w:hint="eastAsia"/>
              </w:rPr>
              <w:t>。未使用时置</w:t>
            </w:r>
            <w:r w:rsidR="008E3EA0">
              <w:t>1</w:t>
            </w:r>
            <w:r w:rsidR="008E3EA0">
              <w:rPr>
                <w:rFonts w:hint="eastAsia"/>
              </w:rPr>
              <w:t>。</w:t>
            </w:r>
          </w:p>
        </w:tc>
      </w:tr>
      <w:tr w:rsidR="007D3747" w:rsidRPr="0070113C" w14:paraId="67C14677" w14:textId="77777777" w:rsidTr="007D3747">
        <w:tc>
          <w:tcPr>
            <w:tcW w:w="1737" w:type="pct"/>
            <w:shd w:val="clear" w:color="auto" w:fill="auto"/>
          </w:tcPr>
          <w:p w14:paraId="68FCE0B7" w14:textId="7134C9BE" w:rsidR="007D3747" w:rsidRDefault="007D3747" w:rsidP="007D3747">
            <w:pPr>
              <w:pStyle w:val="RT"/>
            </w:pPr>
            <w:r w:rsidRPr="007D3747">
              <w:t>AWUSER_ENABLE</w:t>
            </w:r>
          </w:p>
        </w:tc>
        <w:tc>
          <w:tcPr>
            <w:tcW w:w="3263" w:type="pct"/>
            <w:shd w:val="clear" w:color="auto" w:fill="auto"/>
          </w:tcPr>
          <w:p w14:paraId="10FD7D6C" w14:textId="7284803B" w:rsidR="007D3747" w:rsidRDefault="008E3EA0" w:rsidP="007D3747">
            <w:pPr>
              <w:pStyle w:val="RT"/>
            </w:pPr>
            <w:r>
              <w:rPr>
                <w:rFonts w:hint="eastAsia"/>
                <w:szCs w:val="22"/>
              </w:rPr>
              <w:t>写地址用户自定义信号</w:t>
            </w:r>
            <w:r>
              <w:rPr>
                <w:rFonts w:hint="eastAsia"/>
              </w:rPr>
              <w:t>使能。未使用时置</w:t>
            </w:r>
            <w:r>
              <w:rPr>
                <w:rFonts w:hint="eastAsia"/>
              </w:rPr>
              <w:t>0</w:t>
            </w:r>
            <w:r>
              <w:rPr>
                <w:rFonts w:hint="eastAsia"/>
              </w:rPr>
              <w:t>。</w:t>
            </w:r>
          </w:p>
        </w:tc>
      </w:tr>
      <w:tr w:rsidR="007D3747" w:rsidRPr="0070113C" w14:paraId="2CECD2F0" w14:textId="77777777" w:rsidTr="007D3747">
        <w:tc>
          <w:tcPr>
            <w:tcW w:w="1737" w:type="pct"/>
            <w:shd w:val="clear" w:color="auto" w:fill="auto"/>
          </w:tcPr>
          <w:p w14:paraId="7CB91FD7" w14:textId="4B92E311" w:rsidR="007D3747" w:rsidRPr="00690E12" w:rsidRDefault="008E3EA0" w:rsidP="007D3747">
            <w:pPr>
              <w:pStyle w:val="RT"/>
            </w:pPr>
            <w:r w:rsidRPr="008E3EA0">
              <w:t>AWUSER_WIDTH</w:t>
            </w:r>
          </w:p>
        </w:tc>
        <w:tc>
          <w:tcPr>
            <w:tcW w:w="3263" w:type="pct"/>
            <w:shd w:val="clear" w:color="auto" w:fill="auto"/>
          </w:tcPr>
          <w:p w14:paraId="2C615454" w14:textId="2763AD3B" w:rsidR="007D3747" w:rsidRPr="00690E12" w:rsidRDefault="008E3EA0" w:rsidP="007D3747">
            <w:pPr>
              <w:pStyle w:val="RT"/>
            </w:pPr>
            <w:r>
              <w:rPr>
                <w:rFonts w:hint="eastAsia"/>
                <w:szCs w:val="22"/>
              </w:rPr>
              <w:t>写地址用户自定义信号</w:t>
            </w:r>
            <w:r>
              <w:rPr>
                <w:rFonts w:hint="eastAsia"/>
              </w:rPr>
              <w:t>位宽。未使用时置</w:t>
            </w:r>
            <w:r>
              <w:t>1</w:t>
            </w:r>
            <w:r>
              <w:rPr>
                <w:rFonts w:hint="eastAsia"/>
              </w:rPr>
              <w:t>。</w:t>
            </w:r>
          </w:p>
        </w:tc>
      </w:tr>
      <w:tr w:rsidR="008E3EA0" w:rsidRPr="0070113C" w14:paraId="23F90A2B" w14:textId="77777777" w:rsidTr="007D3747">
        <w:tc>
          <w:tcPr>
            <w:tcW w:w="1737" w:type="pct"/>
            <w:shd w:val="clear" w:color="auto" w:fill="auto"/>
          </w:tcPr>
          <w:p w14:paraId="41C25EF2" w14:textId="21359055" w:rsidR="008E3EA0" w:rsidRPr="00C62C1B" w:rsidRDefault="008E3EA0" w:rsidP="008E3EA0">
            <w:pPr>
              <w:pStyle w:val="RT"/>
            </w:pPr>
            <w:r w:rsidRPr="008E3EA0">
              <w:t>WUSER_ENABLE</w:t>
            </w:r>
          </w:p>
        </w:tc>
        <w:tc>
          <w:tcPr>
            <w:tcW w:w="3263" w:type="pct"/>
            <w:shd w:val="clear" w:color="auto" w:fill="auto"/>
          </w:tcPr>
          <w:p w14:paraId="1EA1103F" w14:textId="4E4A1F82" w:rsidR="008E3EA0" w:rsidRPr="00C62C1B" w:rsidRDefault="008E3EA0" w:rsidP="008E3EA0">
            <w:pPr>
              <w:pStyle w:val="RT"/>
            </w:pPr>
            <w:r>
              <w:rPr>
                <w:rFonts w:hint="eastAsia"/>
                <w:szCs w:val="22"/>
              </w:rPr>
              <w:t>写数据用户自定义信号</w:t>
            </w:r>
            <w:r>
              <w:rPr>
                <w:rFonts w:hint="eastAsia"/>
              </w:rPr>
              <w:t>使能。未使用时置</w:t>
            </w:r>
            <w:r>
              <w:rPr>
                <w:rFonts w:hint="eastAsia"/>
              </w:rPr>
              <w:t>0</w:t>
            </w:r>
            <w:r>
              <w:rPr>
                <w:rFonts w:hint="eastAsia"/>
              </w:rPr>
              <w:t>。</w:t>
            </w:r>
          </w:p>
        </w:tc>
      </w:tr>
      <w:tr w:rsidR="008E3EA0" w:rsidRPr="0070113C" w14:paraId="7EBE88DF" w14:textId="77777777" w:rsidTr="007D3747">
        <w:tc>
          <w:tcPr>
            <w:tcW w:w="1737" w:type="pct"/>
            <w:shd w:val="clear" w:color="auto" w:fill="auto"/>
          </w:tcPr>
          <w:p w14:paraId="2407DFD3" w14:textId="31FEC2D6" w:rsidR="008E3EA0" w:rsidRPr="00C62C1B" w:rsidRDefault="008E3EA0" w:rsidP="008E3EA0">
            <w:pPr>
              <w:pStyle w:val="RT"/>
            </w:pPr>
            <w:r w:rsidRPr="008E3EA0">
              <w:t>WUSER_WIDTH</w:t>
            </w:r>
          </w:p>
        </w:tc>
        <w:tc>
          <w:tcPr>
            <w:tcW w:w="3263" w:type="pct"/>
            <w:shd w:val="clear" w:color="auto" w:fill="auto"/>
          </w:tcPr>
          <w:p w14:paraId="23DA0A01" w14:textId="1EB43137" w:rsidR="008E3EA0" w:rsidRPr="00C62C1B" w:rsidRDefault="008E3EA0" w:rsidP="008E3EA0">
            <w:pPr>
              <w:pStyle w:val="RT"/>
            </w:pPr>
            <w:r>
              <w:rPr>
                <w:rFonts w:hint="eastAsia"/>
                <w:szCs w:val="22"/>
              </w:rPr>
              <w:t>写数据用户自定义信号</w:t>
            </w:r>
            <w:r>
              <w:rPr>
                <w:rFonts w:hint="eastAsia"/>
              </w:rPr>
              <w:t>位宽。未使用时置</w:t>
            </w:r>
            <w:r>
              <w:t>1</w:t>
            </w:r>
            <w:r>
              <w:rPr>
                <w:rFonts w:hint="eastAsia"/>
              </w:rPr>
              <w:t>。</w:t>
            </w:r>
          </w:p>
        </w:tc>
      </w:tr>
      <w:tr w:rsidR="008E3EA0" w:rsidRPr="0070113C" w14:paraId="7D9062A8" w14:textId="77777777" w:rsidTr="007D3747">
        <w:tc>
          <w:tcPr>
            <w:tcW w:w="1737" w:type="pct"/>
            <w:shd w:val="clear" w:color="auto" w:fill="auto"/>
          </w:tcPr>
          <w:p w14:paraId="6E95E246" w14:textId="1C69252D" w:rsidR="008E3EA0" w:rsidRPr="00C62C1B" w:rsidRDefault="008E3EA0" w:rsidP="008E3EA0">
            <w:pPr>
              <w:pStyle w:val="RT"/>
            </w:pPr>
            <w:r w:rsidRPr="008E3EA0">
              <w:t>BUSER_ENABLE</w:t>
            </w:r>
          </w:p>
        </w:tc>
        <w:tc>
          <w:tcPr>
            <w:tcW w:w="3263" w:type="pct"/>
            <w:shd w:val="clear" w:color="auto" w:fill="auto"/>
          </w:tcPr>
          <w:p w14:paraId="4D602C4D" w14:textId="4681A97A" w:rsidR="008E3EA0" w:rsidRPr="00C62C1B" w:rsidRDefault="008E3EA0" w:rsidP="008E3EA0">
            <w:pPr>
              <w:pStyle w:val="RT"/>
            </w:pPr>
            <w:r>
              <w:rPr>
                <w:rFonts w:hint="eastAsia"/>
                <w:szCs w:val="22"/>
              </w:rPr>
              <w:t>写响应用户自定义信号</w:t>
            </w:r>
            <w:r>
              <w:rPr>
                <w:rFonts w:hint="eastAsia"/>
              </w:rPr>
              <w:t>使能。未使用时置</w:t>
            </w:r>
            <w:r>
              <w:rPr>
                <w:rFonts w:hint="eastAsia"/>
              </w:rPr>
              <w:t>0</w:t>
            </w:r>
            <w:r>
              <w:rPr>
                <w:rFonts w:hint="eastAsia"/>
              </w:rPr>
              <w:t>。</w:t>
            </w:r>
          </w:p>
        </w:tc>
      </w:tr>
      <w:tr w:rsidR="008E3EA0" w:rsidRPr="0070113C" w14:paraId="50F516C1" w14:textId="77777777" w:rsidTr="007D3747">
        <w:tc>
          <w:tcPr>
            <w:tcW w:w="1737" w:type="pct"/>
            <w:shd w:val="clear" w:color="auto" w:fill="auto"/>
          </w:tcPr>
          <w:p w14:paraId="2725BB52" w14:textId="0C67B338" w:rsidR="008E3EA0" w:rsidRPr="00C62C1B" w:rsidRDefault="008E3EA0" w:rsidP="008E3EA0">
            <w:pPr>
              <w:pStyle w:val="RT"/>
            </w:pPr>
            <w:r w:rsidRPr="008E3EA0">
              <w:t>BUSER_WIDTH</w:t>
            </w:r>
          </w:p>
        </w:tc>
        <w:tc>
          <w:tcPr>
            <w:tcW w:w="3263" w:type="pct"/>
            <w:shd w:val="clear" w:color="auto" w:fill="auto"/>
          </w:tcPr>
          <w:p w14:paraId="179F2FAF" w14:textId="4EEF52B3" w:rsidR="008E3EA0" w:rsidRPr="00C62C1B" w:rsidRDefault="008E3EA0" w:rsidP="008E3EA0">
            <w:pPr>
              <w:pStyle w:val="RT"/>
            </w:pPr>
            <w:r>
              <w:rPr>
                <w:rFonts w:hint="eastAsia"/>
                <w:szCs w:val="22"/>
              </w:rPr>
              <w:t>写响应用户自定义信号</w:t>
            </w:r>
            <w:r>
              <w:rPr>
                <w:rFonts w:hint="eastAsia"/>
              </w:rPr>
              <w:t>位宽。未使用时置</w:t>
            </w:r>
            <w:r>
              <w:t>1</w:t>
            </w:r>
            <w:r>
              <w:rPr>
                <w:rFonts w:hint="eastAsia"/>
              </w:rPr>
              <w:t>。</w:t>
            </w:r>
          </w:p>
        </w:tc>
      </w:tr>
      <w:tr w:rsidR="008E3EA0" w:rsidRPr="0070113C" w14:paraId="4F434311" w14:textId="77777777" w:rsidTr="007D3747">
        <w:tc>
          <w:tcPr>
            <w:tcW w:w="1737" w:type="pct"/>
            <w:shd w:val="clear" w:color="auto" w:fill="auto"/>
          </w:tcPr>
          <w:p w14:paraId="7635D19B" w14:textId="2698621F" w:rsidR="008E3EA0" w:rsidRPr="008E3EA0" w:rsidRDefault="008E3EA0" w:rsidP="008E3EA0">
            <w:pPr>
              <w:pStyle w:val="RT"/>
            </w:pPr>
            <w:r w:rsidRPr="008E3EA0">
              <w:t>ARUSER_ENABLE</w:t>
            </w:r>
          </w:p>
        </w:tc>
        <w:tc>
          <w:tcPr>
            <w:tcW w:w="3263" w:type="pct"/>
            <w:shd w:val="clear" w:color="auto" w:fill="auto"/>
          </w:tcPr>
          <w:p w14:paraId="09B7123C" w14:textId="63D822D3" w:rsidR="008E3EA0" w:rsidRDefault="008E3EA0" w:rsidP="008E3EA0">
            <w:pPr>
              <w:pStyle w:val="RT"/>
              <w:rPr>
                <w:szCs w:val="22"/>
              </w:rPr>
            </w:pPr>
            <w:r>
              <w:rPr>
                <w:rFonts w:hint="eastAsia"/>
                <w:szCs w:val="22"/>
              </w:rPr>
              <w:t>读地址用户自定义信号</w:t>
            </w:r>
            <w:r>
              <w:rPr>
                <w:rFonts w:hint="eastAsia"/>
              </w:rPr>
              <w:t>使能。未使用时置</w:t>
            </w:r>
            <w:r>
              <w:rPr>
                <w:rFonts w:hint="eastAsia"/>
              </w:rPr>
              <w:t>0</w:t>
            </w:r>
            <w:r>
              <w:rPr>
                <w:rFonts w:hint="eastAsia"/>
              </w:rPr>
              <w:t>。</w:t>
            </w:r>
          </w:p>
        </w:tc>
      </w:tr>
      <w:tr w:rsidR="008E3EA0" w:rsidRPr="0070113C" w14:paraId="17406B15" w14:textId="77777777" w:rsidTr="007D3747">
        <w:tc>
          <w:tcPr>
            <w:tcW w:w="1737" w:type="pct"/>
            <w:shd w:val="clear" w:color="auto" w:fill="auto"/>
          </w:tcPr>
          <w:p w14:paraId="627EA90E" w14:textId="65A2C818" w:rsidR="008E3EA0" w:rsidRPr="008E3EA0" w:rsidRDefault="008E3EA0" w:rsidP="008E3EA0">
            <w:pPr>
              <w:pStyle w:val="RT"/>
            </w:pPr>
            <w:r w:rsidRPr="008E3EA0">
              <w:t>ARUSER_WIDTH</w:t>
            </w:r>
          </w:p>
        </w:tc>
        <w:tc>
          <w:tcPr>
            <w:tcW w:w="3263" w:type="pct"/>
            <w:shd w:val="clear" w:color="auto" w:fill="auto"/>
          </w:tcPr>
          <w:p w14:paraId="30285B39" w14:textId="0718C555" w:rsidR="008E3EA0" w:rsidRDefault="008E3EA0" w:rsidP="008E3EA0">
            <w:pPr>
              <w:pStyle w:val="RT"/>
              <w:rPr>
                <w:szCs w:val="22"/>
              </w:rPr>
            </w:pPr>
            <w:r>
              <w:rPr>
                <w:rFonts w:hint="eastAsia"/>
                <w:szCs w:val="22"/>
              </w:rPr>
              <w:t>读地址用户自定义信号</w:t>
            </w:r>
            <w:r>
              <w:rPr>
                <w:rFonts w:hint="eastAsia"/>
              </w:rPr>
              <w:t>位宽。未使用时置</w:t>
            </w:r>
            <w:r>
              <w:t>1</w:t>
            </w:r>
            <w:r>
              <w:rPr>
                <w:rFonts w:hint="eastAsia"/>
              </w:rPr>
              <w:t>。</w:t>
            </w:r>
          </w:p>
        </w:tc>
      </w:tr>
      <w:tr w:rsidR="008E3EA0" w:rsidRPr="0070113C" w14:paraId="5D7AF340" w14:textId="77777777" w:rsidTr="007D3747">
        <w:tc>
          <w:tcPr>
            <w:tcW w:w="1737" w:type="pct"/>
            <w:shd w:val="clear" w:color="auto" w:fill="auto"/>
          </w:tcPr>
          <w:p w14:paraId="72AA309D" w14:textId="25357A12" w:rsidR="008E3EA0" w:rsidRPr="008E3EA0" w:rsidRDefault="008E3EA0" w:rsidP="008E3EA0">
            <w:pPr>
              <w:pStyle w:val="RT"/>
            </w:pPr>
            <w:r w:rsidRPr="008E3EA0">
              <w:t>RUSER_ENABLE</w:t>
            </w:r>
          </w:p>
        </w:tc>
        <w:tc>
          <w:tcPr>
            <w:tcW w:w="3263" w:type="pct"/>
            <w:shd w:val="clear" w:color="auto" w:fill="auto"/>
          </w:tcPr>
          <w:p w14:paraId="0617E363" w14:textId="019BDE7A" w:rsidR="008E3EA0" w:rsidRDefault="008E3EA0" w:rsidP="008E3EA0">
            <w:pPr>
              <w:pStyle w:val="RT"/>
              <w:rPr>
                <w:szCs w:val="22"/>
              </w:rPr>
            </w:pPr>
            <w:r>
              <w:rPr>
                <w:rFonts w:hint="eastAsia"/>
                <w:szCs w:val="22"/>
              </w:rPr>
              <w:t>读数据用户自定义信号</w:t>
            </w:r>
            <w:r>
              <w:rPr>
                <w:rFonts w:hint="eastAsia"/>
              </w:rPr>
              <w:t>使能。未使用时置</w:t>
            </w:r>
            <w:r>
              <w:rPr>
                <w:rFonts w:hint="eastAsia"/>
              </w:rPr>
              <w:t>0</w:t>
            </w:r>
            <w:r>
              <w:rPr>
                <w:rFonts w:hint="eastAsia"/>
              </w:rPr>
              <w:t>。</w:t>
            </w:r>
          </w:p>
        </w:tc>
      </w:tr>
      <w:tr w:rsidR="008E3EA0" w:rsidRPr="0070113C" w14:paraId="410B601B" w14:textId="77777777" w:rsidTr="007D3747">
        <w:tc>
          <w:tcPr>
            <w:tcW w:w="1737" w:type="pct"/>
            <w:shd w:val="clear" w:color="auto" w:fill="auto"/>
          </w:tcPr>
          <w:p w14:paraId="45EFB1C8" w14:textId="1720CE85" w:rsidR="008E3EA0" w:rsidRPr="008E3EA0" w:rsidRDefault="008E3EA0" w:rsidP="008E3EA0">
            <w:pPr>
              <w:pStyle w:val="RT"/>
            </w:pPr>
            <w:r w:rsidRPr="008E3EA0">
              <w:t>RUSER_WIDTH</w:t>
            </w:r>
          </w:p>
        </w:tc>
        <w:tc>
          <w:tcPr>
            <w:tcW w:w="3263" w:type="pct"/>
            <w:shd w:val="clear" w:color="auto" w:fill="auto"/>
          </w:tcPr>
          <w:p w14:paraId="1784144C" w14:textId="04947C34" w:rsidR="008E3EA0" w:rsidRDefault="008E3EA0" w:rsidP="008E3EA0">
            <w:pPr>
              <w:pStyle w:val="RT"/>
              <w:rPr>
                <w:szCs w:val="22"/>
              </w:rPr>
            </w:pPr>
            <w:r>
              <w:rPr>
                <w:rFonts w:hint="eastAsia"/>
                <w:szCs w:val="22"/>
              </w:rPr>
              <w:t>读数据用户自定义信号</w:t>
            </w:r>
            <w:r>
              <w:rPr>
                <w:rFonts w:hint="eastAsia"/>
              </w:rPr>
              <w:t>位宽。未使用时置</w:t>
            </w:r>
            <w:r>
              <w:t>1</w:t>
            </w:r>
            <w:r>
              <w:rPr>
                <w:rFonts w:hint="eastAsia"/>
              </w:rPr>
              <w:t>。</w:t>
            </w:r>
          </w:p>
        </w:tc>
      </w:tr>
      <w:tr w:rsidR="008E3EA0" w:rsidRPr="0070113C" w14:paraId="58E91521" w14:textId="77777777" w:rsidTr="007D3747">
        <w:tc>
          <w:tcPr>
            <w:tcW w:w="1737" w:type="pct"/>
            <w:shd w:val="clear" w:color="auto" w:fill="auto"/>
          </w:tcPr>
          <w:p w14:paraId="7C69766B" w14:textId="7EA66949" w:rsidR="008E3EA0" w:rsidRPr="008E3EA0" w:rsidRDefault="008E3EA0" w:rsidP="008E3EA0">
            <w:pPr>
              <w:pStyle w:val="RT"/>
            </w:pPr>
            <w:r w:rsidRPr="008E3EA0">
              <w:t>FORWARD_ID</w:t>
            </w:r>
          </w:p>
        </w:tc>
        <w:tc>
          <w:tcPr>
            <w:tcW w:w="3263" w:type="pct"/>
            <w:shd w:val="clear" w:color="auto" w:fill="auto"/>
          </w:tcPr>
          <w:p w14:paraId="74F0E75F" w14:textId="5AC5C698" w:rsidR="008E3EA0" w:rsidRDefault="00F13618" w:rsidP="008E3EA0">
            <w:pPr>
              <w:pStyle w:val="RT"/>
              <w:rPr>
                <w:szCs w:val="22"/>
              </w:rPr>
            </w:pPr>
            <w:r>
              <w:rPr>
                <w:rFonts w:hint="eastAsia"/>
                <w:szCs w:val="22"/>
              </w:rPr>
              <w:t>传送</w:t>
            </w:r>
            <w:r>
              <w:rPr>
                <w:rFonts w:hint="eastAsia"/>
                <w:szCs w:val="22"/>
              </w:rPr>
              <w:t>ID</w:t>
            </w:r>
            <w:r>
              <w:rPr>
                <w:rFonts w:hint="eastAsia"/>
                <w:szCs w:val="22"/>
              </w:rPr>
              <w:t>使能。是否向</w:t>
            </w:r>
            <w:r>
              <w:rPr>
                <w:rFonts w:hint="eastAsia"/>
                <w:szCs w:val="22"/>
              </w:rPr>
              <w:t>Master</w:t>
            </w:r>
            <w:r>
              <w:rPr>
                <w:rFonts w:hint="eastAsia"/>
                <w:szCs w:val="22"/>
              </w:rPr>
              <w:t>总线传送来自于</w:t>
            </w:r>
            <w:r>
              <w:rPr>
                <w:rFonts w:hint="eastAsia"/>
                <w:szCs w:val="22"/>
              </w:rPr>
              <w:t>Slave</w:t>
            </w:r>
            <w:r>
              <w:rPr>
                <w:rFonts w:hint="eastAsia"/>
                <w:szCs w:val="22"/>
              </w:rPr>
              <w:t>总线的</w:t>
            </w:r>
            <w:r>
              <w:rPr>
                <w:rFonts w:hint="eastAsia"/>
                <w:szCs w:val="22"/>
              </w:rPr>
              <w:t>ID</w:t>
            </w:r>
            <w:r>
              <w:rPr>
                <w:rFonts w:hint="eastAsia"/>
                <w:szCs w:val="22"/>
              </w:rPr>
              <w:t>信号。</w:t>
            </w:r>
            <w:r>
              <w:rPr>
                <w:rFonts w:hint="eastAsia"/>
              </w:rPr>
              <w:t>未使用时置</w:t>
            </w:r>
            <w:r>
              <w:rPr>
                <w:rFonts w:hint="eastAsia"/>
              </w:rPr>
              <w:t>0</w:t>
            </w:r>
            <w:r>
              <w:rPr>
                <w:rFonts w:hint="eastAsia"/>
              </w:rPr>
              <w:t>。</w:t>
            </w:r>
          </w:p>
        </w:tc>
      </w:tr>
      <w:tr w:rsidR="006170E5" w:rsidRPr="0070113C" w14:paraId="5BD48D68" w14:textId="77777777" w:rsidTr="007D3747">
        <w:tc>
          <w:tcPr>
            <w:tcW w:w="1737" w:type="pct"/>
            <w:shd w:val="clear" w:color="auto" w:fill="auto"/>
          </w:tcPr>
          <w:p w14:paraId="763EEDF0" w14:textId="68BA6D3B" w:rsidR="006170E5" w:rsidRPr="008E3EA0" w:rsidRDefault="006170E5" w:rsidP="008E3EA0">
            <w:pPr>
              <w:pStyle w:val="RT"/>
            </w:pPr>
            <w:r w:rsidRPr="006170E5">
              <w:t>M_REGIONS</w:t>
            </w:r>
          </w:p>
        </w:tc>
        <w:tc>
          <w:tcPr>
            <w:tcW w:w="3263" w:type="pct"/>
            <w:shd w:val="clear" w:color="auto" w:fill="auto"/>
          </w:tcPr>
          <w:p w14:paraId="673AF4F7" w14:textId="69103447" w:rsidR="006170E5" w:rsidRDefault="00CC7136" w:rsidP="008E3EA0">
            <w:pPr>
              <w:pStyle w:val="RT"/>
              <w:rPr>
                <w:szCs w:val="22"/>
              </w:rPr>
            </w:pPr>
            <w:r>
              <w:rPr>
                <w:rFonts w:hint="eastAsia"/>
              </w:rPr>
              <w:t>默认</w:t>
            </w:r>
            <w:r w:rsidR="006752E2">
              <w:rPr>
                <w:rFonts w:hint="eastAsia"/>
              </w:rPr>
              <w:t>为</w:t>
            </w:r>
            <w:r>
              <w:t>1</w:t>
            </w:r>
            <w:r w:rsidR="006752E2">
              <w:rPr>
                <w:rFonts w:hint="eastAsia"/>
              </w:rPr>
              <w:t>。常规应用维持默认值，不配置。</w:t>
            </w:r>
          </w:p>
        </w:tc>
      </w:tr>
      <w:tr w:rsidR="00DA5234" w:rsidRPr="0070113C" w14:paraId="0BC41051" w14:textId="77777777" w:rsidTr="007D3747">
        <w:tc>
          <w:tcPr>
            <w:tcW w:w="1737" w:type="pct"/>
            <w:shd w:val="clear" w:color="auto" w:fill="auto"/>
          </w:tcPr>
          <w:p w14:paraId="0C869231" w14:textId="117189CE" w:rsidR="00DA5234" w:rsidRPr="006170E5" w:rsidRDefault="00DA5234" w:rsidP="008E3EA0">
            <w:pPr>
              <w:pStyle w:val="RT"/>
            </w:pPr>
            <w:r w:rsidRPr="00DA5234">
              <w:t>M_BASE_ADDR</w:t>
            </w:r>
          </w:p>
        </w:tc>
        <w:tc>
          <w:tcPr>
            <w:tcW w:w="3263" w:type="pct"/>
            <w:shd w:val="clear" w:color="auto" w:fill="auto"/>
          </w:tcPr>
          <w:p w14:paraId="21A32B62" w14:textId="11A731F7" w:rsidR="00DA5234" w:rsidRDefault="0039718B" w:rsidP="008E3EA0">
            <w:pPr>
              <w:pStyle w:val="RT"/>
              <w:rPr>
                <w:szCs w:val="22"/>
              </w:rPr>
            </w:pPr>
            <w:r>
              <w:t>Master</w:t>
            </w:r>
            <w:r>
              <w:rPr>
                <w:rFonts w:hint="eastAsia"/>
              </w:rPr>
              <w:t>总线基准地址。</w:t>
            </w:r>
            <w:r w:rsidR="00BC3896">
              <w:rPr>
                <w:rFonts w:hint="eastAsia"/>
              </w:rPr>
              <w:t>默认为</w:t>
            </w:r>
            <w:r w:rsidR="00BC3896">
              <w:rPr>
                <w:rFonts w:hint="eastAsia"/>
              </w:rPr>
              <w:t>0</w:t>
            </w:r>
            <w:r w:rsidR="00BC3896">
              <w:rPr>
                <w:rFonts w:hint="eastAsia"/>
              </w:rPr>
              <w:t>。</w:t>
            </w:r>
            <w:r w:rsidR="006752E2">
              <w:rPr>
                <w:rFonts w:hint="eastAsia"/>
              </w:rPr>
              <w:t>常规应用维持默认值，不配置。</w:t>
            </w:r>
          </w:p>
        </w:tc>
      </w:tr>
      <w:tr w:rsidR="00DA5234" w:rsidRPr="0070113C" w14:paraId="47EBB3CE" w14:textId="77777777" w:rsidTr="007D3747">
        <w:tc>
          <w:tcPr>
            <w:tcW w:w="1737" w:type="pct"/>
            <w:shd w:val="clear" w:color="auto" w:fill="auto"/>
          </w:tcPr>
          <w:p w14:paraId="5B1CA3A2" w14:textId="17534706" w:rsidR="00DA5234" w:rsidRPr="00DA5234" w:rsidRDefault="00DA5234" w:rsidP="008E3EA0">
            <w:pPr>
              <w:pStyle w:val="RT"/>
            </w:pPr>
            <w:r w:rsidRPr="00DA5234">
              <w:t>M_ADDR_WIDTH</w:t>
            </w:r>
          </w:p>
        </w:tc>
        <w:tc>
          <w:tcPr>
            <w:tcW w:w="3263" w:type="pct"/>
            <w:shd w:val="clear" w:color="auto" w:fill="auto"/>
          </w:tcPr>
          <w:p w14:paraId="74BE69BF" w14:textId="7820C40E" w:rsidR="00DA5234" w:rsidRDefault="00CC7136" w:rsidP="008E3EA0">
            <w:pPr>
              <w:pStyle w:val="RT"/>
              <w:rPr>
                <w:szCs w:val="22"/>
              </w:rPr>
            </w:pPr>
            <w:r>
              <w:rPr>
                <w:rFonts w:hint="eastAsia"/>
                <w:szCs w:val="22"/>
              </w:rPr>
              <w:t>M</w:t>
            </w:r>
            <w:r>
              <w:rPr>
                <w:szCs w:val="22"/>
              </w:rPr>
              <w:t>aster</w:t>
            </w:r>
            <w:r>
              <w:rPr>
                <w:rFonts w:hint="eastAsia"/>
                <w:szCs w:val="22"/>
              </w:rPr>
              <w:t>总线的地址区间。</w:t>
            </w:r>
            <w:r>
              <w:rPr>
                <w:rFonts w:hint="eastAsia"/>
              </w:rPr>
              <w:t>默认值为</w:t>
            </w:r>
            <w:r w:rsidRPr="00CC7136">
              <w:lastRenderedPageBreak/>
              <w:t>{M_COUNT{{M_REGIONS{</w:t>
            </w:r>
            <w:r w:rsidR="00122017" w:rsidRPr="007D3747">
              <w:t>ADDR_WIDTH</w:t>
            </w:r>
            <w:r w:rsidRPr="00CC7136">
              <w:t>-clogb2(M_COUNT)}}}}</w:t>
            </w:r>
            <w:r>
              <w:rPr>
                <w:rFonts w:hint="eastAsia"/>
              </w:rPr>
              <w:t>。</w:t>
            </w:r>
            <w:r w:rsidR="006752E2">
              <w:rPr>
                <w:rFonts w:hint="eastAsia"/>
              </w:rPr>
              <w:t>常规应用维持默认值，不配置。</w:t>
            </w:r>
          </w:p>
        </w:tc>
      </w:tr>
      <w:tr w:rsidR="00BC3896" w:rsidRPr="0070113C" w14:paraId="2A6DC2B0" w14:textId="77777777" w:rsidTr="007D3747">
        <w:tc>
          <w:tcPr>
            <w:tcW w:w="1737" w:type="pct"/>
            <w:shd w:val="clear" w:color="auto" w:fill="auto"/>
          </w:tcPr>
          <w:p w14:paraId="28FC021B" w14:textId="3D72421C" w:rsidR="00BC3896" w:rsidRPr="00DA5234" w:rsidRDefault="00BC3896" w:rsidP="008E3EA0">
            <w:pPr>
              <w:pStyle w:val="RT"/>
            </w:pPr>
            <w:r w:rsidRPr="00BC3896">
              <w:lastRenderedPageBreak/>
              <w:t>M_CONNECT_READ</w:t>
            </w:r>
          </w:p>
        </w:tc>
        <w:tc>
          <w:tcPr>
            <w:tcW w:w="3263" w:type="pct"/>
            <w:shd w:val="clear" w:color="auto" w:fill="auto"/>
          </w:tcPr>
          <w:p w14:paraId="1BAACE98" w14:textId="7858B235" w:rsidR="00BC3896" w:rsidRDefault="00CC7136" w:rsidP="008E3EA0">
            <w:pPr>
              <w:pStyle w:val="RT"/>
              <w:rPr>
                <w:szCs w:val="22"/>
              </w:rPr>
            </w:pPr>
            <w:r>
              <w:rPr>
                <w:rFonts w:hint="eastAsia"/>
                <w:szCs w:val="22"/>
              </w:rPr>
              <w:t>Maste</w:t>
            </w:r>
            <w:r>
              <w:rPr>
                <w:szCs w:val="22"/>
              </w:rPr>
              <w:t>r</w:t>
            </w:r>
            <w:r>
              <w:rPr>
                <w:rFonts w:hint="eastAsia"/>
                <w:szCs w:val="22"/>
              </w:rPr>
              <w:t>总线对</w:t>
            </w:r>
            <w:r>
              <w:rPr>
                <w:rFonts w:hint="eastAsia"/>
                <w:szCs w:val="22"/>
              </w:rPr>
              <w:t>Slave</w:t>
            </w:r>
            <w:r>
              <w:rPr>
                <w:rFonts w:hint="eastAsia"/>
                <w:szCs w:val="22"/>
              </w:rPr>
              <w:t>总线读</w:t>
            </w:r>
            <w:r w:rsidR="006752E2">
              <w:rPr>
                <w:rFonts w:hint="eastAsia"/>
                <w:szCs w:val="22"/>
              </w:rPr>
              <w:t>通道使能。每一</w:t>
            </w:r>
            <w:r w:rsidR="006752E2">
              <w:rPr>
                <w:rFonts w:hint="eastAsia"/>
                <w:szCs w:val="22"/>
              </w:rPr>
              <w:t>Slave</w:t>
            </w:r>
            <w:r w:rsidR="006752E2">
              <w:rPr>
                <w:rFonts w:hint="eastAsia"/>
                <w:szCs w:val="22"/>
              </w:rPr>
              <w:t>总线的读通道对应一位使能控制。置</w:t>
            </w:r>
            <w:r w:rsidR="006752E2">
              <w:rPr>
                <w:rFonts w:hint="eastAsia"/>
                <w:szCs w:val="22"/>
              </w:rPr>
              <w:t>1</w:t>
            </w:r>
            <w:r w:rsidR="006752E2">
              <w:rPr>
                <w:rFonts w:hint="eastAsia"/>
                <w:szCs w:val="22"/>
              </w:rPr>
              <w:t>使能，置</w:t>
            </w:r>
            <w:r w:rsidR="006752E2">
              <w:rPr>
                <w:rFonts w:hint="eastAsia"/>
                <w:szCs w:val="22"/>
              </w:rPr>
              <w:t>0</w:t>
            </w:r>
            <w:r w:rsidR="006752E2">
              <w:rPr>
                <w:rFonts w:hint="eastAsia"/>
                <w:szCs w:val="22"/>
              </w:rPr>
              <w:t>无效。</w:t>
            </w:r>
          </w:p>
          <w:p w14:paraId="66E997B4" w14:textId="7FA71C03" w:rsidR="00CC7136" w:rsidRPr="00CC7136" w:rsidRDefault="00CC7136" w:rsidP="008E3EA0">
            <w:pPr>
              <w:pStyle w:val="RT"/>
              <w:rPr>
                <w:szCs w:val="22"/>
              </w:rPr>
            </w:pPr>
            <w:r>
              <w:rPr>
                <w:rFonts w:hint="eastAsia"/>
                <w:szCs w:val="22"/>
              </w:rPr>
              <w:t>默认值为</w:t>
            </w:r>
            <w:r w:rsidRPr="00CC7136">
              <w:rPr>
                <w:szCs w:val="22"/>
              </w:rPr>
              <w:t>{M_COUNT{{S_COUNT{1'b1}}}}</w:t>
            </w:r>
            <w:r>
              <w:rPr>
                <w:rFonts w:hint="eastAsia"/>
                <w:szCs w:val="22"/>
              </w:rPr>
              <w:t>。</w:t>
            </w:r>
            <w:r w:rsidR="009F4846">
              <w:rPr>
                <w:rFonts w:hint="eastAsia"/>
              </w:rPr>
              <w:t>常规应用维持默认值，不配置。</w:t>
            </w:r>
          </w:p>
        </w:tc>
      </w:tr>
      <w:tr w:rsidR="009F4846" w:rsidRPr="0070113C" w14:paraId="5A9B2E56" w14:textId="77777777" w:rsidTr="007D3747">
        <w:tc>
          <w:tcPr>
            <w:tcW w:w="1737" w:type="pct"/>
            <w:shd w:val="clear" w:color="auto" w:fill="auto"/>
          </w:tcPr>
          <w:p w14:paraId="37E0E62D" w14:textId="19ADAA7F" w:rsidR="009F4846" w:rsidRPr="00BC3896" w:rsidRDefault="009F4846" w:rsidP="009F4846">
            <w:pPr>
              <w:pStyle w:val="RT"/>
            </w:pPr>
            <w:r w:rsidRPr="00BC3896">
              <w:t>M_CONNECT_WRITE</w:t>
            </w:r>
          </w:p>
        </w:tc>
        <w:tc>
          <w:tcPr>
            <w:tcW w:w="3263" w:type="pct"/>
            <w:shd w:val="clear" w:color="auto" w:fill="auto"/>
          </w:tcPr>
          <w:p w14:paraId="6132A765" w14:textId="40907B0F" w:rsidR="009F4846" w:rsidRDefault="009F4846" w:rsidP="009F4846">
            <w:pPr>
              <w:pStyle w:val="RT"/>
              <w:rPr>
                <w:szCs w:val="22"/>
              </w:rPr>
            </w:pPr>
            <w:r>
              <w:rPr>
                <w:rFonts w:hint="eastAsia"/>
                <w:szCs w:val="22"/>
              </w:rPr>
              <w:t>Maste</w:t>
            </w:r>
            <w:r>
              <w:rPr>
                <w:szCs w:val="22"/>
              </w:rPr>
              <w:t>r</w:t>
            </w:r>
            <w:r>
              <w:rPr>
                <w:rFonts w:hint="eastAsia"/>
                <w:szCs w:val="22"/>
              </w:rPr>
              <w:t>总线对</w:t>
            </w:r>
            <w:r>
              <w:rPr>
                <w:rFonts w:hint="eastAsia"/>
                <w:szCs w:val="22"/>
              </w:rPr>
              <w:t>Slave</w:t>
            </w:r>
            <w:r>
              <w:rPr>
                <w:rFonts w:hint="eastAsia"/>
                <w:szCs w:val="22"/>
              </w:rPr>
              <w:t>总线写通道使能。每一</w:t>
            </w:r>
            <w:r>
              <w:rPr>
                <w:rFonts w:hint="eastAsia"/>
                <w:szCs w:val="22"/>
              </w:rPr>
              <w:t>Slave</w:t>
            </w:r>
            <w:r>
              <w:rPr>
                <w:rFonts w:hint="eastAsia"/>
                <w:szCs w:val="22"/>
              </w:rPr>
              <w:t>总线的写通道对应一位使能控制。置</w:t>
            </w:r>
            <w:r>
              <w:rPr>
                <w:rFonts w:hint="eastAsia"/>
                <w:szCs w:val="22"/>
              </w:rPr>
              <w:t>1</w:t>
            </w:r>
            <w:r>
              <w:rPr>
                <w:rFonts w:hint="eastAsia"/>
                <w:szCs w:val="22"/>
              </w:rPr>
              <w:t>使能，置</w:t>
            </w:r>
            <w:r>
              <w:rPr>
                <w:rFonts w:hint="eastAsia"/>
                <w:szCs w:val="22"/>
              </w:rPr>
              <w:t>0</w:t>
            </w:r>
            <w:r>
              <w:rPr>
                <w:rFonts w:hint="eastAsia"/>
                <w:szCs w:val="22"/>
              </w:rPr>
              <w:t>无效。</w:t>
            </w:r>
          </w:p>
          <w:p w14:paraId="49EB1541" w14:textId="6F4CABB9" w:rsidR="009F4846" w:rsidRDefault="009F4846" w:rsidP="009F4846">
            <w:pPr>
              <w:pStyle w:val="RT"/>
              <w:rPr>
                <w:szCs w:val="22"/>
              </w:rPr>
            </w:pPr>
            <w:r>
              <w:rPr>
                <w:rFonts w:hint="eastAsia"/>
                <w:szCs w:val="22"/>
              </w:rPr>
              <w:t>默认值为</w:t>
            </w:r>
            <w:r w:rsidRPr="00CC7136">
              <w:rPr>
                <w:szCs w:val="22"/>
              </w:rPr>
              <w:t>{M_COUNT{{S_COUNT{1'b1}}}}</w:t>
            </w:r>
            <w:r>
              <w:rPr>
                <w:rFonts w:hint="eastAsia"/>
                <w:szCs w:val="22"/>
              </w:rPr>
              <w:t>。</w:t>
            </w:r>
            <w:r>
              <w:rPr>
                <w:rFonts w:hint="eastAsia"/>
              </w:rPr>
              <w:t>常规应用维持默认值，不配置。</w:t>
            </w:r>
          </w:p>
        </w:tc>
      </w:tr>
    </w:tbl>
    <w:p w14:paraId="00B4CD36" w14:textId="77777777" w:rsidR="007D3747" w:rsidRPr="007D3747" w:rsidRDefault="007D3747" w:rsidP="007D3747">
      <w:pPr>
        <w:pStyle w:val="af6"/>
      </w:pPr>
    </w:p>
    <w:p w14:paraId="2DEB48BB" w14:textId="2708DEAB" w:rsidR="00262D51" w:rsidRDefault="00736D49" w:rsidP="009B1779">
      <w:pPr>
        <w:pStyle w:val="1"/>
      </w:pPr>
      <w:bookmarkStart w:id="3" w:name="_Toc59112933"/>
      <w:r>
        <w:rPr>
          <w:rFonts w:hint="eastAsia"/>
        </w:rPr>
        <w:t>接</w:t>
      </w:r>
      <w:r w:rsidR="00583D97">
        <w:rPr>
          <w:rFonts w:hint="eastAsia"/>
        </w:rPr>
        <w:t>口</w:t>
      </w:r>
      <w:r w:rsidR="009B1779">
        <w:rPr>
          <w:rFonts w:hint="eastAsia"/>
        </w:rPr>
        <w:t>描述</w:t>
      </w:r>
      <w:bookmarkEnd w:id="3"/>
    </w:p>
    <w:p w14:paraId="3651E9A7" w14:textId="19A9ADCA" w:rsidR="00262D51" w:rsidRDefault="0097245E">
      <w:pPr>
        <w:pStyle w:val="af8"/>
      </w:pPr>
      <w:bookmarkStart w:id="4" w:name="_Toc59110614"/>
      <w:bookmarkStart w:id="5" w:name="_Toc59112952"/>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C646E">
        <w:rPr>
          <w:noProof/>
        </w:rPr>
        <w:t>2</w:t>
      </w:r>
      <w:r>
        <w:fldChar w:fldCharType="end"/>
      </w:r>
      <w:r>
        <w:rPr>
          <w:rFonts w:hint="eastAsia"/>
        </w:rPr>
        <w:t>接口信号定义</w:t>
      </w:r>
      <w:bookmarkEnd w:id="4"/>
      <w:bookmarkEnd w:id="5"/>
    </w:p>
    <w:tbl>
      <w:tblPr>
        <w:tblStyle w:val="-3"/>
        <w:tblW w:w="4950"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546"/>
        <w:gridCol w:w="4859"/>
      </w:tblGrid>
      <w:tr w:rsidR="00262D51" w14:paraId="7D9DFEE1" w14:textId="77777777" w:rsidTr="008D35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pct"/>
          </w:tcPr>
          <w:p w14:paraId="7F7D7C96" w14:textId="14C784F9" w:rsidR="00262D51" w:rsidRDefault="00360A31">
            <w:pPr>
              <w:pStyle w:val="af1"/>
            </w:pPr>
            <w:r w:rsidRPr="00360A31">
              <w:rPr>
                <w:rFonts w:hint="eastAsia"/>
                <w:b/>
                <w:bCs w:val="0"/>
                <w:color w:val="auto"/>
              </w:rPr>
              <w:t>N</w:t>
            </w:r>
            <w:r w:rsidRPr="00360A31">
              <w:rPr>
                <w:b/>
                <w:bCs w:val="0"/>
                <w:color w:val="auto"/>
              </w:rPr>
              <w:t>ame</w:t>
            </w:r>
          </w:p>
        </w:tc>
        <w:tc>
          <w:tcPr>
            <w:tcW w:w="332" w:type="pct"/>
          </w:tcPr>
          <w:p w14:paraId="0C218D4B" w14:textId="00310041" w:rsidR="00262D51" w:rsidRPr="00360A31" w:rsidRDefault="00360A31">
            <w:pPr>
              <w:pStyle w:val="af1"/>
              <w:cnfStyle w:val="100000000000" w:firstRow="1" w:lastRow="0" w:firstColumn="0" w:lastColumn="0" w:oddVBand="0" w:evenVBand="0" w:oddHBand="0" w:evenHBand="0" w:firstRowFirstColumn="0" w:firstRowLastColumn="0" w:lastRowFirstColumn="0" w:lastRowLastColumn="0"/>
              <w:rPr>
                <w:b/>
                <w:bCs w:val="0"/>
              </w:rPr>
            </w:pPr>
            <w:r w:rsidRPr="00360A31">
              <w:rPr>
                <w:b/>
                <w:bCs w:val="0"/>
                <w:color w:val="auto"/>
              </w:rPr>
              <w:t>I</w:t>
            </w:r>
            <w:r w:rsidRPr="00360A31">
              <w:rPr>
                <w:rFonts w:hint="eastAsia"/>
                <w:b/>
                <w:bCs w:val="0"/>
                <w:color w:val="auto"/>
              </w:rPr>
              <w:t>/</w:t>
            </w:r>
            <w:r w:rsidRPr="00360A31">
              <w:rPr>
                <w:b/>
                <w:bCs w:val="0"/>
                <w:color w:val="auto"/>
              </w:rPr>
              <w:t>O</w:t>
            </w:r>
          </w:p>
        </w:tc>
        <w:tc>
          <w:tcPr>
            <w:tcW w:w="3009" w:type="pct"/>
          </w:tcPr>
          <w:p w14:paraId="7E362107" w14:textId="023E8D06" w:rsidR="00262D51" w:rsidRDefault="00360A31">
            <w:pPr>
              <w:pStyle w:val="af1"/>
              <w:cnfStyle w:val="100000000000" w:firstRow="1" w:lastRow="0" w:firstColumn="0" w:lastColumn="0" w:oddVBand="0" w:evenVBand="0" w:oddHBand="0" w:evenHBand="0" w:firstRowFirstColumn="0" w:firstRowLastColumn="0" w:lastRowFirstColumn="0" w:lastRowLastColumn="0"/>
            </w:pPr>
            <w:r w:rsidRPr="00360A31">
              <w:rPr>
                <w:rFonts w:hint="eastAsia"/>
                <w:b/>
                <w:bCs w:val="0"/>
                <w:color w:val="auto"/>
              </w:rPr>
              <w:t>D</w:t>
            </w:r>
            <w:r w:rsidRPr="00360A31">
              <w:rPr>
                <w:b/>
                <w:bCs w:val="0"/>
                <w:color w:val="auto"/>
              </w:rPr>
              <w:t>escription</w:t>
            </w:r>
          </w:p>
        </w:tc>
      </w:tr>
      <w:tr w:rsidR="00067CAC" w14:paraId="7D14B2AE" w14:textId="77777777" w:rsidTr="00067CAC">
        <w:tc>
          <w:tcPr>
            <w:cnfStyle w:val="001000000000" w:firstRow="0" w:lastRow="0" w:firstColumn="1" w:lastColumn="0" w:oddVBand="0" w:evenVBand="0" w:oddHBand="0" w:evenHBand="0" w:firstRowFirstColumn="0" w:firstRowLastColumn="0" w:lastRowFirstColumn="0" w:lastRowLastColumn="0"/>
            <w:tcW w:w="5000" w:type="pct"/>
            <w:gridSpan w:val="3"/>
            <w:vAlign w:val="center"/>
          </w:tcPr>
          <w:p w14:paraId="65475855" w14:textId="5C596D91" w:rsidR="00067CAC" w:rsidRPr="00360A31" w:rsidRDefault="00067CAC" w:rsidP="00067CAC">
            <w:pPr>
              <w:pStyle w:val="af1"/>
              <w:rPr>
                <w:b/>
                <w:szCs w:val="22"/>
              </w:rPr>
            </w:pPr>
            <w:r w:rsidRPr="00360A31">
              <w:rPr>
                <w:rFonts w:hint="eastAsia"/>
                <w:b/>
              </w:rPr>
              <w:t>时钟</w:t>
            </w:r>
            <w:r w:rsidRPr="00360A31">
              <w:rPr>
                <w:b/>
              </w:rPr>
              <w:t>与</w:t>
            </w:r>
            <w:r w:rsidRPr="00360A31">
              <w:rPr>
                <w:rFonts w:hint="eastAsia"/>
                <w:b/>
              </w:rPr>
              <w:t>复位</w:t>
            </w:r>
            <w:r w:rsidRPr="00360A31">
              <w:rPr>
                <w:b/>
              </w:rPr>
              <w:t>信号</w:t>
            </w:r>
          </w:p>
        </w:tc>
      </w:tr>
      <w:tr w:rsidR="00067CAC" w14:paraId="0F82FDC2"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C7F776D" w14:textId="6CAFCBC0" w:rsidR="00067CAC" w:rsidRPr="00067CAC" w:rsidRDefault="00067CAC" w:rsidP="00067CAC">
            <w:pPr>
              <w:pStyle w:val="af2"/>
              <w:rPr>
                <w:szCs w:val="22"/>
              </w:rPr>
            </w:pPr>
            <w:r w:rsidRPr="00067CAC">
              <w:rPr>
                <w:szCs w:val="22"/>
              </w:rPr>
              <w:t>clk</w:t>
            </w:r>
          </w:p>
        </w:tc>
        <w:tc>
          <w:tcPr>
            <w:tcW w:w="332" w:type="pct"/>
          </w:tcPr>
          <w:p w14:paraId="41157B85" w14:textId="2F28789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70307EF2" w14:textId="3EA70BCD"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时钟</w:t>
            </w:r>
          </w:p>
        </w:tc>
      </w:tr>
      <w:tr w:rsidR="00067CAC" w14:paraId="40A97FD1"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E17BC71" w14:textId="1116A06E" w:rsidR="00067CAC" w:rsidRPr="00067CAC" w:rsidRDefault="00067CAC" w:rsidP="00067CAC">
            <w:pPr>
              <w:pStyle w:val="af2"/>
              <w:rPr>
                <w:szCs w:val="22"/>
              </w:rPr>
            </w:pPr>
            <w:r w:rsidRPr="00067CAC">
              <w:rPr>
                <w:rFonts w:hint="eastAsia"/>
                <w:szCs w:val="22"/>
              </w:rPr>
              <w:t>r</w:t>
            </w:r>
            <w:r w:rsidRPr="00067CAC">
              <w:rPr>
                <w:szCs w:val="22"/>
              </w:rPr>
              <w:t>st</w:t>
            </w:r>
          </w:p>
        </w:tc>
        <w:tc>
          <w:tcPr>
            <w:tcW w:w="332" w:type="pct"/>
          </w:tcPr>
          <w:p w14:paraId="0FA4FF04"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47D7E643" w14:textId="2A420EF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复位</w:t>
            </w:r>
            <w:r>
              <w:rPr>
                <w:rFonts w:hint="eastAsia"/>
                <w:szCs w:val="22"/>
              </w:rPr>
              <w:t>。</w:t>
            </w:r>
            <w:r>
              <w:rPr>
                <w:szCs w:val="22"/>
              </w:rPr>
              <w:t>高有效</w:t>
            </w:r>
            <w:r>
              <w:rPr>
                <w:rFonts w:hint="eastAsia"/>
                <w:szCs w:val="22"/>
              </w:rPr>
              <w:t>。</w:t>
            </w:r>
          </w:p>
        </w:tc>
      </w:tr>
      <w:tr w:rsidR="00067CAC" w14:paraId="336C2D41" w14:textId="77777777" w:rsidTr="00067CAC">
        <w:trPr>
          <w:trHeight w:val="90"/>
        </w:trPr>
        <w:tc>
          <w:tcPr>
            <w:cnfStyle w:val="001000000000" w:firstRow="0" w:lastRow="0" w:firstColumn="1" w:lastColumn="0" w:oddVBand="0" w:evenVBand="0" w:oddHBand="0" w:evenHBand="0" w:firstRowFirstColumn="0" w:firstRowLastColumn="0" w:lastRowFirstColumn="0" w:lastRowLastColumn="0"/>
            <w:tcW w:w="5000" w:type="pct"/>
            <w:gridSpan w:val="3"/>
            <w:vAlign w:val="center"/>
          </w:tcPr>
          <w:p w14:paraId="38C9DE91" w14:textId="0F73B9C4" w:rsidR="00067CAC" w:rsidRDefault="00067CAC" w:rsidP="00067CAC">
            <w:pPr>
              <w:pStyle w:val="af1"/>
              <w:rPr>
                <w:szCs w:val="22"/>
              </w:rPr>
            </w:pPr>
            <w:r w:rsidRPr="00067CAC">
              <w:rPr>
                <w:b/>
              </w:rPr>
              <w:t>AXI4 Slave</w:t>
            </w:r>
            <w:r w:rsidRPr="00067CAC">
              <w:rPr>
                <w:rFonts w:hint="eastAsia"/>
                <w:b/>
              </w:rPr>
              <w:t>接口</w:t>
            </w:r>
          </w:p>
        </w:tc>
      </w:tr>
      <w:tr w:rsidR="00067CAC" w14:paraId="3FDAEF17" w14:textId="77777777" w:rsidTr="008D35C8">
        <w:trPr>
          <w:trHeight w:val="90"/>
        </w:trPr>
        <w:tc>
          <w:tcPr>
            <w:cnfStyle w:val="001000000000" w:firstRow="0" w:lastRow="0" w:firstColumn="1" w:lastColumn="0" w:oddVBand="0" w:evenVBand="0" w:oddHBand="0" w:evenHBand="0" w:firstRowFirstColumn="0" w:firstRowLastColumn="0" w:lastRowFirstColumn="0" w:lastRowLastColumn="0"/>
            <w:tcW w:w="1659" w:type="pct"/>
          </w:tcPr>
          <w:p w14:paraId="5380E522" w14:textId="77777777" w:rsidR="00067CAC" w:rsidRPr="00067CAC" w:rsidRDefault="00067CAC" w:rsidP="00067CAC">
            <w:pPr>
              <w:pStyle w:val="af2"/>
              <w:rPr>
                <w:szCs w:val="22"/>
              </w:rPr>
            </w:pPr>
            <w:r w:rsidRPr="00067CAC">
              <w:rPr>
                <w:szCs w:val="22"/>
              </w:rPr>
              <w:t>s_axi_awid</w:t>
            </w:r>
          </w:p>
          <w:p w14:paraId="18DF6B4F" w14:textId="12E333AE" w:rsidR="00067CAC" w:rsidRPr="00067CAC" w:rsidRDefault="00067CAC" w:rsidP="00067CAC">
            <w:pPr>
              <w:pStyle w:val="af2"/>
              <w:rPr>
                <w:b w:val="0"/>
                <w:bCs w:val="0"/>
                <w:szCs w:val="22"/>
              </w:rPr>
            </w:pPr>
            <w:r w:rsidRPr="00067CAC">
              <w:rPr>
                <w:b w:val="0"/>
                <w:bCs w:val="0"/>
                <w:szCs w:val="22"/>
              </w:rPr>
              <w:t>[S_COUNT*ID_WIDTH-1:0]</w:t>
            </w:r>
          </w:p>
        </w:tc>
        <w:tc>
          <w:tcPr>
            <w:tcW w:w="332" w:type="pct"/>
          </w:tcPr>
          <w:p w14:paraId="4E247BC2" w14:textId="3142440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I</w:t>
            </w:r>
          </w:p>
        </w:tc>
        <w:tc>
          <w:tcPr>
            <w:tcW w:w="3009" w:type="pct"/>
          </w:tcPr>
          <w:p w14:paraId="68AC94F2" w14:textId="56385B4B"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ID</w:t>
            </w:r>
            <w:r>
              <w:rPr>
                <w:rFonts w:hint="eastAsia"/>
                <w:szCs w:val="22"/>
              </w:rPr>
              <w:t>。</w:t>
            </w:r>
          </w:p>
        </w:tc>
      </w:tr>
      <w:tr w:rsidR="00067CAC" w14:paraId="04864828"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C406144" w14:textId="77777777" w:rsidR="00067CAC" w:rsidRPr="00067CAC" w:rsidRDefault="00067CAC" w:rsidP="00067CAC">
            <w:pPr>
              <w:pStyle w:val="af2"/>
              <w:rPr>
                <w:szCs w:val="22"/>
              </w:rPr>
            </w:pPr>
            <w:r w:rsidRPr="00067CAC">
              <w:rPr>
                <w:szCs w:val="22"/>
              </w:rPr>
              <w:t>s_axi_awaddr</w:t>
            </w:r>
          </w:p>
          <w:p w14:paraId="5810E284" w14:textId="32ACCCC4" w:rsidR="00067CAC" w:rsidRPr="00067CAC" w:rsidRDefault="00067CAC" w:rsidP="00067CAC">
            <w:pPr>
              <w:pStyle w:val="af2"/>
              <w:rPr>
                <w:b w:val="0"/>
                <w:bCs w:val="0"/>
                <w:szCs w:val="22"/>
              </w:rPr>
            </w:pPr>
            <w:r w:rsidRPr="00067CAC">
              <w:rPr>
                <w:b w:val="0"/>
                <w:bCs w:val="0"/>
                <w:szCs w:val="22"/>
              </w:rPr>
              <w:t>[S_COUNT*ADDR_WIDTH-1:0]</w:t>
            </w:r>
          </w:p>
        </w:tc>
        <w:tc>
          <w:tcPr>
            <w:tcW w:w="332" w:type="pct"/>
          </w:tcPr>
          <w:p w14:paraId="1ACEBBDF"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080A0C4B" w14:textId="45747112"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p>
        </w:tc>
      </w:tr>
      <w:tr w:rsidR="00067CAC" w14:paraId="66B63F8B"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76E61DF" w14:textId="77777777" w:rsidR="00067CAC" w:rsidRPr="00067CAC" w:rsidRDefault="00067CAC" w:rsidP="00067CAC">
            <w:pPr>
              <w:pStyle w:val="af2"/>
              <w:rPr>
                <w:szCs w:val="22"/>
              </w:rPr>
            </w:pPr>
            <w:r w:rsidRPr="00067CAC">
              <w:rPr>
                <w:szCs w:val="22"/>
              </w:rPr>
              <w:t>s_axi_awlen</w:t>
            </w:r>
          </w:p>
          <w:p w14:paraId="6AC0CB92" w14:textId="00AD6CCD" w:rsidR="00067CAC" w:rsidRPr="00067CAC" w:rsidRDefault="00067CAC" w:rsidP="00067CAC">
            <w:pPr>
              <w:pStyle w:val="af2"/>
              <w:rPr>
                <w:szCs w:val="22"/>
              </w:rPr>
            </w:pPr>
            <w:r w:rsidRPr="00067CAC">
              <w:rPr>
                <w:b w:val="0"/>
                <w:bCs w:val="0"/>
                <w:szCs w:val="22"/>
              </w:rPr>
              <w:t>[S_COUNT*8-1:0]</w:t>
            </w:r>
          </w:p>
        </w:tc>
        <w:tc>
          <w:tcPr>
            <w:tcW w:w="332" w:type="pct"/>
          </w:tcPr>
          <w:p w14:paraId="014E8D10" w14:textId="18339E3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3D865D4E" w14:textId="0F4937C4"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B</w:t>
            </w:r>
            <w:r>
              <w:rPr>
                <w:szCs w:val="22"/>
              </w:rPr>
              <w:t>urst</w:t>
            </w:r>
            <w:r>
              <w:rPr>
                <w:rFonts w:hint="eastAsia"/>
                <w:szCs w:val="22"/>
              </w:rPr>
              <w:t>长度。表示一次</w:t>
            </w:r>
            <w:r>
              <w:rPr>
                <w:rFonts w:hint="eastAsia"/>
                <w:szCs w:val="22"/>
              </w:rPr>
              <w:t>Burst</w:t>
            </w:r>
            <w:r>
              <w:rPr>
                <w:rFonts w:hint="eastAsia"/>
                <w:szCs w:val="22"/>
              </w:rPr>
              <w:t>传输的周期数。</w:t>
            </w:r>
            <w:r>
              <w:rPr>
                <w:rFonts w:hint="eastAsia"/>
                <w:szCs w:val="22"/>
              </w:rPr>
              <w:t>B</w:t>
            </w:r>
            <w:r>
              <w:rPr>
                <w:szCs w:val="22"/>
              </w:rPr>
              <w:t>urst_Length = Axlen[7:0] + 1</w:t>
            </w:r>
            <w:r>
              <w:rPr>
                <w:rFonts w:hint="eastAsia"/>
                <w:szCs w:val="22"/>
              </w:rPr>
              <w:t>。</w:t>
            </w:r>
          </w:p>
        </w:tc>
      </w:tr>
      <w:tr w:rsidR="00067CAC" w14:paraId="6FF894A8"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64264CFB" w14:textId="77777777" w:rsidR="00067CAC" w:rsidRPr="00067CAC" w:rsidRDefault="00067CAC" w:rsidP="00067CAC">
            <w:pPr>
              <w:pStyle w:val="af2"/>
              <w:rPr>
                <w:szCs w:val="22"/>
              </w:rPr>
            </w:pPr>
            <w:r w:rsidRPr="00067CAC">
              <w:rPr>
                <w:szCs w:val="22"/>
              </w:rPr>
              <w:t>s_axi_awsize</w:t>
            </w:r>
          </w:p>
          <w:p w14:paraId="3AC4D5C8" w14:textId="2C64387D" w:rsidR="00067CAC" w:rsidRPr="00067CAC" w:rsidRDefault="00067CAC" w:rsidP="00067CAC">
            <w:pPr>
              <w:pStyle w:val="af2"/>
              <w:rPr>
                <w:szCs w:val="22"/>
              </w:rPr>
            </w:pPr>
            <w:r w:rsidRPr="00067CAC">
              <w:rPr>
                <w:b w:val="0"/>
                <w:bCs w:val="0"/>
                <w:szCs w:val="22"/>
              </w:rPr>
              <w:t>[S_COUNT*3-1:0]</w:t>
            </w:r>
          </w:p>
        </w:tc>
        <w:tc>
          <w:tcPr>
            <w:tcW w:w="332" w:type="pct"/>
          </w:tcPr>
          <w:p w14:paraId="2C4A3FC9" w14:textId="1BD7DE31"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4373BBEB"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B</w:t>
            </w:r>
            <w:r>
              <w:rPr>
                <w:szCs w:val="22"/>
              </w:rPr>
              <w:t>urst</w:t>
            </w:r>
            <w:r>
              <w:rPr>
                <w:rFonts w:hint="eastAsia"/>
                <w:szCs w:val="22"/>
              </w:rPr>
              <w:t>大小。表示每一周期传输最大的字节数。</w:t>
            </w:r>
          </w:p>
          <w:p w14:paraId="377DCB9A" w14:textId="49FCF01A"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B</w:t>
            </w:r>
            <w:r>
              <w:rPr>
                <w:szCs w:val="22"/>
              </w:rPr>
              <w:t>yte_Length = 2</w:t>
            </w:r>
            <w:r w:rsidRPr="00BC0980">
              <w:rPr>
                <w:szCs w:val="22"/>
                <w:vertAlign w:val="superscript"/>
              </w:rPr>
              <w:t>Axsize[2:0]</w:t>
            </w:r>
            <w:r>
              <w:rPr>
                <w:rFonts w:hint="eastAsia"/>
                <w:szCs w:val="22"/>
              </w:rPr>
              <w:t>。</w:t>
            </w:r>
          </w:p>
        </w:tc>
      </w:tr>
      <w:tr w:rsidR="00067CAC" w14:paraId="674FE9F3"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A7836D2" w14:textId="77777777" w:rsidR="00067CAC" w:rsidRPr="00067CAC" w:rsidRDefault="00067CAC" w:rsidP="00067CAC">
            <w:pPr>
              <w:pStyle w:val="af2"/>
              <w:rPr>
                <w:szCs w:val="22"/>
              </w:rPr>
            </w:pPr>
            <w:r w:rsidRPr="00067CAC">
              <w:rPr>
                <w:szCs w:val="22"/>
              </w:rPr>
              <w:t>s_axi_awburst</w:t>
            </w:r>
          </w:p>
          <w:p w14:paraId="172F5922" w14:textId="00DBEC50" w:rsidR="00067CAC" w:rsidRPr="00067CAC" w:rsidRDefault="00067CAC" w:rsidP="00067CAC">
            <w:pPr>
              <w:pStyle w:val="af2"/>
              <w:rPr>
                <w:szCs w:val="22"/>
              </w:rPr>
            </w:pPr>
            <w:r w:rsidRPr="00067CAC">
              <w:rPr>
                <w:b w:val="0"/>
                <w:bCs w:val="0"/>
                <w:szCs w:val="22"/>
              </w:rPr>
              <w:t>[S_COUNT*2-1:0]</w:t>
            </w:r>
          </w:p>
        </w:tc>
        <w:tc>
          <w:tcPr>
            <w:tcW w:w="332" w:type="pct"/>
          </w:tcPr>
          <w:p w14:paraId="0E7B1F08" w14:textId="10055A42"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38645B5D"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B</w:t>
            </w:r>
            <w:r>
              <w:rPr>
                <w:szCs w:val="22"/>
              </w:rPr>
              <w:t>urst</w:t>
            </w:r>
            <w:r>
              <w:rPr>
                <w:rFonts w:hint="eastAsia"/>
                <w:szCs w:val="22"/>
              </w:rPr>
              <w:t>类型。</w:t>
            </w:r>
          </w:p>
          <w:tbl>
            <w:tblPr>
              <w:tblStyle w:val="1-1"/>
              <w:tblW w:w="0" w:type="auto"/>
              <w:tblLook w:val="04A0" w:firstRow="1" w:lastRow="0" w:firstColumn="1" w:lastColumn="0" w:noHBand="0" w:noVBand="1"/>
            </w:tblPr>
            <w:tblGrid>
              <w:gridCol w:w="1420"/>
              <w:gridCol w:w="1100"/>
              <w:gridCol w:w="2113"/>
            </w:tblGrid>
            <w:tr w:rsidR="00067CAC" w14:paraId="6DD04FA9" w14:textId="77777777" w:rsidTr="00675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7D11C567" w14:textId="77777777" w:rsidR="00067CAC" w:rsidRDefault="00067CAC" w:rsidP="00067CAC">
                  <w:pPr>
                    <w:pStyle w:val="af2"/>
                    <w:jc w:val="center"/>
                    <w:rPr>
                      <w:szCs w:val="22"/>
                    </w:rPr>
                  </w:pPr>
                  <w:r>
                    <w:rPr>
                      <w:rFonts w:hint="eastAsia"/>
                      <w:szCs w:val="22"/>
                    </w:rPr>
                    <w:t>A</w:t>
                  </w:r>
                  <w:r>
                    <w:rPr>
                      <w:szCs w:val="22"/>
                    </w:rPr>
                    <w:t>xBURST[1:0]</w:t>
                  </w:r>
                </w:p>
              </w:tc>
              <w:tc>
                <w:tcPr>
                  <w:tcW w:w="1199" w:type="dxa"/>
                </w:tcPr>
                <w:p w14:paraId="2DCEF502" w14:textId="77777777" w:rsidR="00067CAC" w:rsidRDefault="00067CAC" w:rsidP="00067CAC">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hint="eastAsia"/>
                      <w:szCs w:val="22"/>
                    </w:rPr>
                    <w:t>B</w:t>
                  </w:r>
                  <w:r>
                    <w:rPr>
                      <w:szCs w:val="22"/>
                    </w:rPr>
                    <w:t>urst Type</w:t>
                  </w:r>
                </w:p>
              </w:tc>
              <w:tc>
                <w:tcPr>
                  <w:tcW w:w="2475" w:type="dxa"/>
                </w:tcPr>
                <w:p w14:paraId="779A197A" w14:textId="77777777" w:rsidR="00067CAC" w:rsidRDefault="00067CAC" w:rsidP="00067CAC">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ascii="Arial" w:hAnsi="Arial" w:cs="Arial"/>
                      <w:color w:val="333333"/>
                      <w:shd w:val="clear" w:color="auto" w:fill="FFFFFF"/>
                    </w:rPr>
                    <w:t>Description</w:t>
                  </w:r>
                </w:p>
              </w:tc>
            </w:tr>
            <w:tr w:rsidR="00067CAC" w14:paraId="4B77DA00"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6B8CE76D" w14:textId="77777777" w:rsidR="00067CAC" w:rsidRPr="001A5DD0" w:rsidRDefault="00067CAC" w:rsidP="00067CAC">
                  <w:pPr>
                    <w:pStyle w:val="af2"/>
                    <w:rPr>
                      <w:b w:val="0"/>
                      <w:bCs w:val="0"/>
                      <w:szCs w:val="22"/>
                    </w:rPr>
                  </w:pPr>
                  <w:r w:rsidRPr="001A5DD0">
                    <w:rPr>
                      <w:rFonts w:hint="eastAsia"/>
                      <w:b w:val="0"/>
                      <w:bCs w:val="0"/>
                      <w:szCs w:val="22"/>
                    </w:rPr>
                    <w:t>0</w:t>
                  </w:r>
                  <w:r w:rsidRPr="001A5DD0">
                    <w:rPr>
                      <w:b w:val="0"/>
                      <w:bCs w:val="0"/>
                      <w:szCs w:val="22"/>
                    </w:rPr>
                    <w:t>0</w:t>
                  </w:r>
                  <w:r w:rsidRPr="001A5DD0">
                    <w:rPr>
                      <w:rFonts w:hint="eastAsia"/>
                      <w:b w:val="0"/>
                      <w:bCs w:val="0"/>
                      <w:szCs w:val="22"/>
                    </w:rPr>
                    <w:t>b</w:t>
                  </w:r>
                </w:p>
              </w:tc>
              <w:tc>
                <w:tcPr>
                  <w:tcW w:w="1199" w:type="dxa"/>
                </w:tcPr>
                <w:p w14:paraId="17972322"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F</w:t>
                  </w:r>
                  <w:r>
                    <w:rPr>
                      <w:szCs w:val="22"/>
                    </w:rPr>
                    <w:t>IXED</w:t>
                  </w:r>
                </w:p>
              </w:tc>
              <w:tc>
                <w:tcPr>
                  <w:tcW w:w="2475" w:type="dxa"/>
                </w:tcPr>
                <w:p w14:paraId="1C2B7D6F"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F</w:t>
                  </w:r>
                  <w:r>
                    <w:rPr>
                      <w:szCs w:val="22"/>
                    </w:rPr>
                    <w:t>IXED</w:t>
                  </w:r>
                  <w:r>
                    <w:rPr>
                      <w:rFonts w:hint="eastAsia"/>
                      <w:szCs w:val="22"/>
                    </w:rPr>
                    <w:t>类型是指地址是固定的，每一次传输的地址都不变，重复对同一个地址进行存取。典型应用：</w:t>
                  </w:r>
                  <w:r>
                    <w:rPr>
                      <w:rFonts w:hint="eastAsia"/>
                      <w:szCs w:val="22"/>
                    </w:rPr>
                    <w:t>F</w:t>
                  </w:r>
                  <w:r>
                    <w:rPr>
                      <w:szCs w:val="22"/>
                    </w:rPr>
                    <w:t>IFO</w:t>
                  </w:r>
                  <w:r>
                    <w:rPr>
                      <w:rFonts w:hint="eastAsia"/>
                      <w:szCs w:val="22"/>
                    </w:rPr>
                    <w:t>。</w:t>
                  </w:r>
                </w:p>
              </w:tc>
            </w:tr>
            <w:tr w:rsidR="00067CAC" w14:paraId="490CF202"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4FF30133" w14:textId="77777777" w:rsidR="00067CAC" w:rsidRPr="001A5DD0" w:rsidRDefault="00067CAC" w:rsidP="00067CAC">
                  <w:pPr>
                    <w:pStyle w:val="af2"/>
                    <w:rPr>
                      <w:b w:val="0"/>
                      <w:bCs w:val="0"/>
                      <w:szCs w:val="22"/>
                    </w:rPr>
                  </w:pPr>
                  <w:r w:rsidRPr="001A5DD0">
                    <w:rPr>
                      <w:b w:val="0"/>
                      <w:bCs w:val="0"/>
                      <w:szCs w:val="22"/>
                    </w:rPr>
                    <w:t>01b</w:t>
                  </w:r>
                </w:p>
              </w:tc>
              <w:tc>
                <w:tcPr>
                  <w:tcW w:w="1199" w:type="dxa"/>
                </w:tcPr>
                <w:p w14:paraId="3881DB24"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INCR</w:t>
                  </w:r>
                </w:p>
              </w:tc>
              <w:tc>
                <w:tcPr>
                  <w:tcW w:w="2475" w:type="dxa"/>
                </w:tcPr>
                <w:p w14:paraId="68C0D735"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INCR</w:t>
                  </w:r>
                  <w:r>
                    <w:rPr>
                      <w:rFonts w:hint="eastAsia"/>
                      <w:szCs w:val="22"/>
                    </w:rPr>
                    <w:t>类型是指每一次读写的地址都比上一次增加一个固定值。</w:t>
                  </w:r>
                </w:p>
              </w:tc>
            </w:tr>
            <w:tr w:rsidR="00067CAC" w14:paraId="215593F7"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10AD03D5" w14:textId="77777777" w:rsidR="00067CAC" w:rsidRPr="001A5DD0" w:rsidRDefault="00067CAC" w:rsidP="00067CAC">
                  <w:pPr>
                    <w:pStyle w:val="af2"/>
                    <w:rPr>
                      <w:b w:val="0"/>
                      <w:bCs w:val="0"/>
                      <w:szCs w:val="22"/>
                    </w:rPr>
                  </w:pPr>
                  <w:r w:rsidRPr="001A5DD0">
                    <w:rPr>
                      <w:b w:val="0"/>
                      <w:bCs w:val="0"/>
                      <w:szCs w:val="22"/>
                    </w:rPr>
                    <w:t>10b</w:t>
                  </w:r>
                </w:p>
              </w:tc>
              <w:tc>
                <w:tcPr>
                  <w:tcW w:w="1199" w:type="dxa"/>
                </w:tcPr>
                <w:p w14:paraId="5878B255"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WRAP</w:t>
                  </w:r>
                </w:p>
              </w:tc>
              <w:tc>
                <w:tcPr>
                  <w:tcW w:w="2475" w:type="dxa"/>
                </w:tcPr>
                <w:p w14:paraId="295E4A4F" w14:textId="77777777" w:rsidR="00067CAC" w:rsidRPr="001A5DD0"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WRAP</w:t>
                  </w:r>
                  <w:r>
                    <w:rPr>
                      <w:rFonts w:hint="eastAsia"/>
                      <w:szCs w:val="22"/>
                    </w:rPr>
                    <w:t>类型与</w:t>
                  </w:r>
                  <w:r>
                    <w:rPr>
                      <w:szCs w:val="22"/>
                    </w:rPr>
                    <w:t>INCR</w:t>
                  </w:r>
                  <w:r>
                    <w:rPr>
                      <w:rFonts w:hint="eastAsia"/>
                      <w:szCs w:val="22"/>
                    </w:rPr>
                    <w:t>类型类似，每次读写地址增加一个固定</w:t>
                  </w:r>
                  <w:r>
                    <w:rPr>
                      <w:rFonts w:hint="eastAsia"/>
                      <w:szCs w:val="22"/>
                    </w:rPr>
                    <w:lastRenderedPageBreak/>
                    <w:t>值。不同的是</w:t>
                  </w:r>
                  <w:r>
                    <w:rPr>
                      <w:rFonts w:hint="eastAsia"/>
                      <w:szCs w:val="22"/>
                    </w:rPr>
                    <w:t>W</w:t>
                  </w:r>
                  <w:r>
                    <w:rPr>
                      <w:szCs w:val="22"/>
                    </w:rPr>
                    <w:t>RAP</w:t>
                  </w:r>
                  <w:r>
                    <w:rPr>
                      <w:rFonts w:hint="eastAsia"/>
                      <w:szCs w:val="22"/>
                    </w:rPr>
                    <w:t>类型在地址增加到上限后，地址需要跳转到低地址。</w:t>
                  </w:r>
                  <w:r>
                    <w:rPr>
                      <w:szCs w:val="22"/>
                    </w:rPr>
                    <w:t>WRAP</w:t>
                  </w:r>
                  <w:r>
                    <w:rPr>
                      <w:rFonts w:hint="eastAsia"/>
                      <w:szCs w:val="22"/>
                    </w:rPr>
                    <w:t>还有以下限制：</w:t>
                  </w:r>
                  <w:r>
                    <w:rPr>
                      <w:rFonts w:hint="eastAsia"/>
                      <w:szCs w:val="22"/>
                    </w:rPr>
                    <w:t>1</w:t>
                  </w:r>
                  <w:r>
                    <w:rPr>
                      <w:rFonts w:hint="eastAsia"/>
                      <w:szCs w:val="22"/>
                    </w:rPr>
                    <w:t>）</w:t>
                  </w:r>
                  <w:r w:rsidRPr="000C3208">
                    <w:rPr>
                      <w:szCs w:val="22"/>
                    </w:rPr>
                    <w:t>起始地址必须与</w:t>
                  </w:r>
                  <w:r>
                    <w:rPr>
                      <w:rFonts w:hint="eastAsia"/>
                      <w:szCs w:val="22"/>
                    </w:rPr>
                    <w:t>A</w:t>
                  </w:r>
                  <w:r>
                    <w:rPr>
                      <w:szCs w:val="22"/>
                    </w:rPr>
                    <w:t>xsize</w:t>
                  </w:r>
                  <w:r w:rsidRPr="000C3208">
                    <w:rPr>
                      <w:szCs w:val="22"/>
                    </w:rPr>
                    <w:t>大小对齐</w:t>
                  </w:r>
                  <w:r>
                    <w:rPr>
                      <w:rFonts w:hint="eastAsia"/>
                      <w:szCs w:val="22"/>
                    </w:rPr>
                    <w:t>；</w:t>
                  </w:r>
                  <w:r>
                    <w:rPr>
                      <w:rFonts w:hint="eastAsia"/>
                      <w:szCs w:val="22"/>
                    </w:rPr>
                    <w:t>2</w:t>
                  </w:r>
                  <w:r>
                    <w:rPr>
                      <w:rFonts w:hint="eastAsia"/>
                      <w:szCs w:val="22"/>
                    </w:rPr>
                    <w:t>）</w:t>
                  </w:r>
                  <w:r>
                    <w:rPr>
                      <w:rFonts w:hint="eastAsia"/>
                      <w:szCs w:val="22"/>
                    </w:rPr>
                    <w:t>B</w:t>
                  </w:r>
                  <w:r>
                    <w:rPr>
                      <w:szCs w:val="22"/>
                    </w:rPr>
                    <w:t>urst</w:t>
                  </w:r>
                  <w:r>
                    <w:rPr>
                      <w:rFonts w:hint="eastAsia"/>
                      <w:szCs w:val="22"/>
                    </w:rPr>
                    <w:t>长度必须是</w:t>
                  </w:r>
                  <w:r>
                    <w:rPr>
                      <w:rFonts w:hint="eastAsia"/>
                      <w:szCs w:val="22"/>
                    </w:rPr>
                    <w:t>2/4/8/1</w:t>
                  </w:r>
                  <w:r>
                    <w:rPr>
                      <w:szCs w:val="22"/>
                    </w:rPr>
                    <w:t>6</w:t>
                  </w:r>
                  <w:r>
                    <w:rPr>
                      <w:rFonts w:hint="eastAsia"/>
                      <w:szCs w:val="22"/>
                    </w:rPr>
                    <w:t>。</w:t>
                  </w:r>
                </w:p>
              </w:tc>
            </w:tr>
            <w:tr w:rsidR="00067CAC" w14:paraId="4956735F"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6B1A2758" w14:textId="77777777" w:rsidR="00067CAC" w:rsidRPr="001A5DD0" w:rsidRDefault="00067CAC" w:rsidP="00067CAC">
                  <w:pPr>
                    <w:pStyle w:val="af2"/>
                    <w:rPr>
                      <w:b w:val="0"/>
                      <w:bCs w:val="0"/>
                      <w:szCs w:val="22"/>
                    </w:rPr>
                  </w:pPr>
                  <w:r w:rsidRPr="001A5DD0">
                    <w:rPr>
                      <w:b w:val="0"/>
                      <w:bCs w:val="0"/>
                      <w:szCs w:val="22"/>
                    </w:rPr>
                    <w:lastRenderedPageBreak/>
                    <w:t>11b</w:t>
                  </w:r>
                </w:p>
              </w:tc>
              <w:tc>
                <w:tcPr>
                  <w:tcW w:w="1199" w:type="dxa"/>
                </w:tcPr>
                <w:p w14:paraId="65645925"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Reservd</w:t>
                  </w:r>
                </w:p>
              </w:tc>
              <w:tc>
                <w:tcPr>
                  <w:tcW w:w="2475" w:type="dxa"/>
                </w:tcPr>
                <w:p w14:paraId="55BCDC26"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p>
              </w:tc>
            </w:tr>
          </w:tbl>
          <w:p w14:paraId="246239CB"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p>
        </w:tc>
      </w:tr>
      <w:tr w:rsidR="00067CAC" w14:paraId="2086B094"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AAAEB5E" w14:textId="77777777" w:rsidR="00067CAC" w:rsidRDefault="00067CAC" w:rsidP="00067CAC">
            <w:pPr>
              <w:pStyle w:val="af2"/>
              <w:rPr>
                <w:b w:val="0"/>
                <w:bCs w:val="0"/>
                <w:szCs w:val="22"/>
              </w:rPr>
            </w:pPr>
            <w:r w:rsidRPr="005F0DC3">
              <w:rPr>
                <w:szCs w:val="22"/>
              </w:rPr>
              <w:lastRenderedPageBreak/>
              <w:t>s_axi_awlock</w:t>
            </w:r>
          </w:p>
          <w:p w14:paraId="60FF296B" w14:textId="07E4B8B5" w:rsidR="00067CAC" w:rsidRPr="00067CAC" w:rsidRDefault="00067CAC" w:rsidP="00067CAC">
            <w:pPr>
              <w:pStyle w:val="af2"/>
              <w:rPr>
                <w:b w:val="0"/>
                <w:bCs w:val="0"/>
                <w:szCs w:val="22"/>
              </w:rPr>
            </w:pPr>
            <w:r w:rsidRPr="00067CAC">
              <w:rPr>
                <w:b w:val="0"/>
                <w:bCs w:val="0"/>
                <w:szCs w:val="22"/>
              </w:rPr>
              <w:t>[S_COUNT-1:0]</w:t>
            </w:r>
          </w:p>
        </w:tc>
        <w:tc>
          <w:tcPr>
            <w:tcW w:w="332" w:type="pct"/>
          </w:tcPr>
          <w:p w14:paraId="37E4D6EC" w14:textId="4D2B8EFC"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6115E889" w14:textId="1C5A6BB0" w:rsidR="00067CAC" w:rsidRPr="00E6159E"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写地址锁定类型。</w:t>
            </w:r>
            <w:r>
              <w:rPr>
                <w:rFonts w:hint="eastAsia"/>
                <w:szCs w:val="22"/>
              </w:rPr>
              <w:t>A</w:t>
            </w:r>
            <w:r>
              <w:rPr>
                <w:szCs w:val="22"/>
              </w:rPr>
              <w:t>XI4</w:t>
            </w:r>
            <w:r>
              <w:rPr>
                <w:rFonts w:hint="eastAsia"/>
                <w:szCs w:val="22"/>
              </w:rPr>
              <w:t>不支持锁定事务。</w:t>
            </w:r>
            <w:r>
              <w:rPr>
                <w:rFonts w:hint="eastAsia"/>
                <w:szCs w:val="22"/>
              </w:rPr>
              <w:t>(AXI</w:t>
            </w:r>
            <w:r>
              <w:rPr>
                <w:szCs w:val="22"/>
              </w:rPr>
              <w:t>3</w:t>
            </w:r>
            <w:r>
              <w:rPr>
                <w:rFonts w:hint="eastAsia"/>
                <w:szCs w:val="22"/>
              </w:rPr>
              <w:t>必须支持锁定事务</w:t>
            </w:r>
            <w:r>
              <w:rPr>
                <w:rFonts w:hint="eastAsia"/>
                <w:szCs w:val="22"/>
              </w:rPr>
              <w:t>)</w:t>
            </w:r>
          </w:p>
        </w:tc>
      </w:tr>
      <w:tr w:rsidR="00067CAC" w14:paraId="690868E2"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35A566A1" w14:textId="77777777" w:rsidR="00067CAC" w:rsidRDefault="00067CAC" w:rsidP="00067CAC">
            <w:pPr>
              <w:pStyle w:val="af2"/>
              <w:rPr>
                <w:b w:val="0"/>
                <w:bCs w:val="0"/>
                <w:szCs w:val="22"/>
              </w:rPr>
            </w:pPr>
            <w:r w:rsidRPr="005F0DC3">
              <w:rPr>
                <w:szCs w:val="22"/>
              </w:rPr>
              <w:t>s_axi_awcache</w:t>
            </w:r>
          </w:p>
          <w:p w14:paraId="118A3758" w14:textId="74D91F90" w:rsidR="00067CAC" w:rsidRPr="00067CAC" w:rsidRDefault="00067CAC" w:rsidP="00067CAC">
            <w:pPr>
              <w:pStyle w:val="af2"/>
              <w:rPr>
                <w:b w:val="0"/>
                <w:bCs w:val="0"/>
                <w:szCs w:val="22"/>
              </w:rPr>
            </w:pPr>
            <w:r w:rsidRPr="00067CAC">
              <w:rPr>
                <w:b w:val="0"/>
                <w:bCs w:val="0"/>
                <w:szCs w:val="22"/>
              </w:rPr>
              <w:t>[S_COUNT*4-1:0]</w:t>
            </w:r>
          </w:p>
        </w:tc>
        <w:tc>
          <w:tcPr>
            <w:tcW w:w="332" w:type="pct"/>
          </w:tcPr>
          <w:p w14:paraId="7E79EBDA" w14:textId="1168729A"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265A15F0" w14:textId="53E1FFF9"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M</w:t>
            </w:r>
            <w:r>
              <w:rPr>
                <w:szCs w:val="22"/>
              </w:rPr>
              <w:t>emory</w:t>
            </w:r>
            <w:r>
              <w:rPr>
                <w:rFonts w:hint="eastAsia"/>
                <w:szCs w:val="22"/>
              </w:rPr>
              <w:t>类型。</w:t>
            </w:r>
          </w:p>
        </w:tc>
      </w:tr>
      <w:tr w:rsidR="00067CAC" w14:paraId="1C2216D5"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0A93B4B" w14:textId="77777777" w:rsidR="00067CAC" w:rsidRDefault="00067CAC" w:rsidP="00067CAC">
            <w:pPr>
              <w:pStyle w:val="af2"/>
              <w:rPr>
                <w:b w:val="0"/>
                <w:bCs w:val="0"/>
                <w:szCs w:val="22"/>
              </w:rPr>
            </w:pPr>
            <w:r w:rsidRPr="005F0DC3">
              <w:rPr>
                <w:szCs w:val="22"/>
              </w:rPr>
              <w:t>s_axi_awprot</w:t>
            </w:r>
          </w:p>
          <w:p w14:paraId="26D4E730" w14:textId="57BAD222" w:rsidR="00067CAC" w:rsidRPr="00067CAC" w:rsidRDefault="00067CAC" w:rsidP="00067CAC">
            <w:pPr>
              <w:pStyle w:val="af2"/>
              <w:rPr>
                <w:b w:val="0"/>
                <w:bCs w:val="0"/>
                <w:szCs w:val="22"/>
              </w:rPr>
            </w:pPr>
            <w:r w:rsidRPr="00067CAC">
              <w:rPr>
                <w:b w:val="0"/>
                <w:bCs w:val="0"/>
                <w:szCs w:val="22"/>
              </w:rPr>
              <w:t>[S_COUNT*3-1:0]</w:t>
            </w:r>
          </w:p>
        </w:tc>
        <w:tc>
          <w:tcPr>
            <w:tcW w:w="332" w:type="pct"/>
          </w:tcPr>
          <w:p w14:paraId="50B5E7BD" w14:textId="6F013192"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6D882C8D" w14:textId="2025E6C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写地址保护类型。</w:t>
            </w:r>
          </w:p>
        </w:tc>
      </w:tr>
      <w:tr w:rsidR="00067CAC" w14:paraId="27783AE6"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896E5F5" w14:textId="77777777" w:rsidR="00067CAC" w:rsidRDefault="00067CAC" w:rsidP="00067CAC">
            <w:pPr>
              <w:pStyle w:val="af2"/>
              <w:rPr>
                <w:b w:val="0"/>
                <w:bCs w:val="0"/>
                <w:szCs w:val="22"/>
              </w:rPr>
            </w:pPr>
            <w:r w:rsidRPr="005F0DC3">
              <w:rPr>
                <w:szCs w:val="22"/>
              </w:rPr>
              <w:t>s_axi_awqos</w:t>
            </w:r>
          </w:p>
          <w:p w14:paraId="42B50FDE" w14:textId="2A9E1DFC" w:rsidR="00067CAC" w:rsidRPr="00067CAC" w:rsidRDefault="00067CAC" w:rsidP="00067CAC">
            <w:pPr>
              <w:pStyle w:val="af2"/>
              <w:rPr>
                <w:b w:val="0"/>
                <w:bCs w:val="0"/>
                <w:szCs w:val="22"/>
              </w:rPr>
            </w:pPr>
            <w:r w:rsidRPr="00067CAC">
              <w:rPr>
                <w:b w:val="0"/>
                <w:bCs w:val="0"/>
                <w:szCs w:val="22"/>
              </w:rPr>
              <w:t>[S_COUNT*4-1:0]</w:t>
            </w:r>
          </w:p>
        </w:tc>
        <w:tc>
          <w:tcPr>
            <w:tcW w:w="332" w:type="pct"/>
          </w:tcPr>
          <w:p w14:paraId="372E95AF" w14:textId="1BD78DA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113132D8" w14:textId="6913024F"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Q</w:t>
            </w:r>
            <w:r>
              <w:rPr>
                <w:szCs w:val="22"/>
              </w:rPr>
              <w:t>oS</w:t>
            </w:r>
            <w:r>
              <w:rPr>
                <w:rFonts w:hint="eastAsia"/>
                <w:szCs w:val="22"/>
              </w:rPr>
              <w:t>标识。</w:t>
            </w:r>
            <w:r w:rsidRPr="00A764C8">
              <w:rPr>
                <w:szCs w:val="22"/>
              </w:rPr>
              <w:t>AXI4</w:t>
            </w:r>
            <w:r w:rsidRPr="00A764C8">
              <w:rPr>
                <w:szCs w:val="22"/>
              </w:rPr>
              <w:t>信号集被扩展为支持两个</w:t>
            </w:r>
            <w:r w:rsidRPr="00A764C8">
              <w:rPr>
                <w:szCs w:val="22"/>
              </w:rPr>
              <w:t>4</w:t>
            </w:r>
            <w:r w:rsidRPr="00A764C8">
              <w:rPr>
                <w:szCs w:val="22"/>
              </w:rPr>
              <w:t>位</w:t>
            </w:r>
            <w:r w:rsidRPr="00A764C8">
              <w:rPr>
                <w:szCs w:val="22"/>
              </w:rPr>
              <w:t>QoS</w:t>
            </w:r>
            <w:r w:rsidRPr="00A764C8">
              <w:rPr>
                <w:szCs w:val="22"/>
              </w:rPr>
              <w:t>标识符</w:t>
            </w:r>
            <w:r>
              <w:rPr>
                <w:rFonts w:hint="eastAsia"/>
                <w:szCs w:val="22"/>
              </w:rPr>
              <w:t>，分别对应</w:t>
            </w:r>
            <w:r>
              <w:rPr>
                <w:rFonts w:hint="eastAsia"/>
                <w:szCs w:val="22"/>
              </w:rPr>
              <w:t>AW</w:t>
            </w:r>
            <w:r>
              <w:rPr>
                <w:szCs w:val="22"/>
              </w:rPr>
              <w:t>QOS</w:t>
            </w:r>
            <w:r>
              <w:rPr>
                <w:rFonts w:hint="eastAsia"/>
                <w:szCs w:val="22"/>
              </w:rPr>
              <w:t>和</w:t>
            </w:r>
            <w:r>
              <w:rPr>
                <w:rFonts w:hint="eastAsia"/>
                <w:szCs w:val="22"/>
              </w:rPr>
              <w:t>A</w:t>
            </w:r>
            <w:r>
              <w:rPr>
                <w:szCs w:val="22"/>
              </w:rPr>
              <w:t>RQOS</w:t>
            </w:r>
            <w:r>
              <w:rPr>
                <w:rFonts w:hint="eastAsia"/>
                <w:szCs w:val="22"/>
              </w:rPr>
              <w:t>。</w:t>
            </w:r>
          </w:p>
        </w:tc>
      </w:tr>
      <w:tr w:rsidR="00067CAC" w14:paraId="55784FA8"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307ABAA8" w14:textId="77777777" w:rsidR="00067CAC" w:rsidRDefault="00067CAC" w:rsidP="00067CAC">
            <w:pPr>
              <w:pStyle w:val="af2"/>
              <w:rPr>
                <w:b w:val="0"/>
                <w:bCs w:val="0"/>
                <w:szCs w:val="22"/>
              </w:rPr>
            </w:pPr>
            <w:r w:rsidRPr="005F0DC3">
              <w:rPr>
                <w:szCs w:val="22"/>
              </w:rPr>
              <w:t>s_axi_awuser</w:t>
            </w:r>
          </w:p>
          <w:p w14:paraId="6F5DD999" w14:textId="0F5F6B60" w:rsidR="00067CAC" w:rsidRPr="00067CAC" w:rsidRDefault="00067CAC" w:rsidP="00067CAC">
            <w:pPr>
              <w:pStyle w:val="af2"/>
              <w:rPr>
                <w:b w:val="0"/>
                <w:bCs w:val="0"/>
                <w:szCs w:val="22"/>
              </w:rPr>
            </w:pPr>
            <w:r w:rsidRPr="00067CAC">
              <w:rPr>
                <w:b w:val="0"/>
                <w:bCs w:val="0"/>
                <w:szCs w:val="22"/>
              </w:rPr>
              <w:t>[S_COUNT*AWUSER_WIDTH-1:0]</w:t>
            </w:r>
          </w:p>
        </w:tc>
        <w:tc>
          <w:tcPr>
            <w:tcW w:w="332" w:type="pct"/>
          </w:tcPr>
          <w:p w14:paraId="7E71B0F3" w14:textId="3761EA74"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6A9E498B" w14:textId="041BBA4A"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写地址用户自定义信号。</w:t>
            </w:r>
          </w:p>
        </w:tc>
      </w:tr>
      <w:tr w:rsidR="00067CAC" w14:paraId="0FE24DEC"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39ABE4C" w14:textId="77777777" w:rsidR="00067CAC" w:rsidRDefault="00067CAC" w:rsidP="00067CAC">
            <w:pPr>
              <w:pStyle w:val="af2"/>
              <w:rPr>
                <w:b w:val="0"/>
                <w:bCs w:val="0"/>
                <w:szCs w:val="22"/>
              </w:rPr>
            </w:pPr>
            <w:r w:rsidRPr="005F0DC3">
              <w:rPr>
                <w:szCs w:val="22"/>
              </w:rPr>
              <w:t>s_axi_awvalid</w:t>
            </w:r>
          </w:p>
          <w:p w14:paraId="040FD61C" w14:textId="0288DFE3" w:rsidR="00067CAC" w:rsidRPr="00360A31" w:rsidRDefault="00067CAC" w:rsidP="00067CAC">
            <w:pPr>
              <w:pStyle w:val="af2"/>
              <w:rPr>
                <w:b w:val="0"/>
                <w:bCs w:val="0"/>
                <w:szCs w:val="22"/>
              </w:rPr>
            </w:pPr>
            <w:r w:rsidRPr="00360A31">
              <w:rPr>
                <w:b w:val="0"/>
                <w:bCs w:val="0"/>
                <w:szCs w:val="22"/>
              </w:rPr>
              <w:t>[S_COUNT-1:0]</w:t>
            </w:r>
          </w:p>
        </w:tc>
        <w:tc>
          <w:tcPr>
            <w:tcW w:w="332" w:type="pct"/>
          </w:tcPr>
          <w:p w14:paraId="6E959A5B" w14:textId="426C331D"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7C4F7902" w14:textId="1FC3A9ED"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写地址有效信号。</w:t>
            </w:r>
          </w:p>
        </w:tc>
      </w:tr>
      <w:tr w:rsidR="00067CAC" w14:paraId="589E2249"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3EF326D" w14:textId="77777777" w:rsidR="00067CAC" w:rsidRDefault="00067CAC" w:rsidP="00067CAC">
            <w:pPr>
              <w:pStyle w:val="af2"/>
              <w:rPr>
                <w:b w:val="0"/>
                <w:bCs w:val="0"/>
                <w:szCs w:val="22"/>
              </w:rPr>
            </w:pPr>
            <w:r w:rsidRPr="005F0DC3">
              <w:rPr>
                <w:szCs w:val="22"/>
              </w:rPr>
              <w:t>s_axi_awready</w:t>
            </w:r>
          </w:p>
          <w:p w14:paraId="1CEE0531" w14:textId="6775FCCF" w:rsidR="00067CAC" w:rsidRPr="00360A31" w:rsidRDefault="00067CAC" w:rsidP="00067CAC">
            <w:pPr>
              <w:pStyle w:val="af2"/>
              <w:rPr>
                <w:b w:val="0"/>
                <w:bCs w:val="0"/>
                <w:szCs w:val="22"/>
              </w:rPr>
            </w:pPr>
            <w:r w:rsidRPr="00360A31">
              <w:rPr>
                <w:b w:val="0"/>
                <w:bCs w:val="0"/>
                <w:szCs w:val="22"/>
              </w:rPr>
              <w:t>[S_COUNT-1:0]</w:t>
            </w:r>
          </w:p>
        </w:tc>
        <w:tc>
          <w:tcPr>
            <w:tcW w:w="332" w:type="pct"/>
          </w:tcPr>
          <w:p w14:paraId="7249FA05" w14:textId="5601AE3B"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1B098E20" w14:textId="1091FB2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写地址准备好信号。</w:t>
            </w:r>
          </w:p>
        </w:tc>
      </w:tr>
      <w:tr w:rsidR="00067CAC" w14:paraId="09028946"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8318B85" w14:textId="77777777" w:rsidR="00067CAC" w:rsidRDefault="00067CAC" w:rsidP="00067CAC">
            <w:pPr>
              <w:pStyle w:val="af2"/>
              <w:rPr>
                <w:b w:val="0"/>
                <w:bCs w:val="0"/>
                <w:szCs w:val="22"/>
              </w:rPr>
            </w:pPr>
            <w:r w:rsidRPr="005F0DC3">
              <w:rPr>
                <w:szCs w:val="22"/>
              </w:rPr>
              <w:t>s_axi_wdata</w:t>
            </w:r>
          </w:p>
          <w:p w14:paraId="2A27776B" w14:textId="76ABD896" w:rsidR="00067CAC" w:rsidRPr="00360A31" w:rsidRDefault="00067CAC" w:rsidP="00067CAC">
            <w:pPr>
              <w:pStyle w:val="af2"/>
              <w:rPr>
                <w:b w:val="0"/>
                <w:bCs w:val="0"/>
                <w:szCs w:val="22"/>
              </w:rPr>
            </w:pPr>
            <w:r w:rsidRPr="00360A31">
              <w:rPr>
                <w:b w:val="0"/>
                <w:bCs w:val="0"/>
                <w:szCs w:val="22"/>
              </w:rPr>
              <w:t>[S_COUNT*DATA_WIDTH-1:0]</w:t>
            </w:r>
          </w:p>
        </w:tc>
        <w:tc>
          <w:tcPr>
            <w:tcW w:w="332" w:type="pct"/>
          </w:tcPr>
          <w:p w14:paraId="471D1684" w14:textId="0C0ABFD1"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41F5AD34" w14:textId="3EF16FF2"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w:t>
            </w:r>
          </w:p>
        </w:tc>
      </w:tr>
      <w:tr w:rsidR="00067CAC" w14:paraId="4AD91F55"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6E3DCBD3" w14:textId="77777777" w:rsidR="00067CAC" w:rsidRDefault="00067CAC" w:rsidP="00067CAC">
            <w:pPr>
              <w:pStyle w:val="af2"/>
              <w:rPr>
                <w:b w:val="0"/>
                <w:bCs w:val="0"/>
                <w:szCs w:val="22"/>
              </w:rPr>
            </w:pPr>
            <w:r w:rsidRPr="005F0DC3">
              <w:rPr>
                <w:szCs w:val="22"/>
              </w:rPr>
              <w:t>s_axi_wstrb</w:t>
            </w:r>
          </w:p>
          <w:p w14:paraId="2E4955EC" w14:textId="1AAF18CD" w:rsidR="00067CAC" w:rsidRPr="00360A31" w:rsidRDefault="00067CAC" w:rsidP="00067CAC">
            <w:pPr>
              <w:pStyle w:val="af2"/>
              <w:rPr>
                <w:b w:val="0"/>
                <w:bCs w:val="0"/>
                <w:szCs w:val="22"/>
              </w:rPr>
            </w:pPr>
            <w:r w:rsidRPr="00360A31">
              <w:rPr>
                <w:b w:val="0"/>
                <w:bCs w:val="0"/>
                <w:szCs w:val="22"/>
              </w:rPr>
              <w:t>[S_COUNT*STRB_WIDTH-1:0]</w:t>
            </w:r>
          </w:p>
        </w:tc>
        <w:tc>
          <w:tcPr>
            <w:tcW w:w="332" w:type="pct"/>
          </w:tcPr>
          <w:p w14:paraId="4E720C36" w14:textId="136D6841"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084B466B" w14:textId="6986A0C2"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写数据闸门。</w:t>
            </w:r>
            <w:r w:rsidRPr="002415A1">
              <w:rPr>
                <w:szCs w:val="22"/>
              </w:rPr>
              <w:t>这个信号表明</w:t>
            </w:r>
            <w:r>
              <w:rPr>
                <w:rFonts w:hint="eastAsia"/>
                <w:szCs w:val="22"/>
              </w:rPr>
              <w:t>哪些</w:t>
            </w:r>
            <w:r w:rsidRPr="002415A1">
              <w:rPr>
                <w:szCs w:val="22"/>
              </w:rPr>
              <w:t>字节</w:t>
            </w:r>
            <w:r>
              <w:rPr>
                <w:rFonts w:hint="eastAsia"/>
                <w:szCs w:val="22"/>
              </w:rPr>
              <w:t>为</w:t>
            </w:r>
            <w:r w:rsidRPr="002415A1">
              <w:rPr>
                <w:szCs w:val="22"/>
              </w:rPr>
              <w:t>有效的数据。</w:t>
            </w:r>
            <w:r>
              <w:rPr>
                <w:rFonts w:hint="eastAsia"/>
                <w:szCs w:val="22"/>
              </w:rPr>
              <w:t>每一位对应一字节数据</w:t>
            </w:r>
            <w:r w:rsidRPr="002415A1">
              <w:rPr>
                <w:szCs w:val="22"/>
              </w:rPr>
              <w:t>。</w:t>
            </w:r>
            <w:r>
              <w:rPr>
                <w:rFonts w:hint="eastAsia"/>
                <w:szCs w:val="22"/>
              </w:rPr>
              <w:t>高有效。</w:t>
            </w:r>
          </w:p>
        </w:tc>
      </w:tr>
      <w:tr w:rsidR="00067CAC" w14:paraId="53DF38E7"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B9DB7DE" w14:textId="77777777" w:rsidR="00067CAC" w:rsidRDefault="00067CAC" w:rsidP="00067CAC">
            <w:pPr>
              <w:pStyle w:val="af2"/>
              <w:rPr>
                <w:b w:val="0"/>
                <w:bCs w:val="0"/>
                <w:szCs w:val="22"/>
              </w:rPr>
            </w:pPr>
            <w:r w:rsidRPr="005F0DC3">
              <w:rPr>
                <w:szCs w:val="22"/>
              </w:rPr>
              <w:t>s_axi_wlast</w:t>
            </w:r>
          </w:p>
          <w:p w14:paraId="1594C032" w14:textId="24EF7511" w:rsidR="00067CAC" w:rsidRPr="00360A31" w:rsidRDefault="00067CAC" w:rsidP="00067CAC">
            <w:pPr>
              <w:pStyle w:val="af2"/>
              <w:rPr>
                <w:b w:val="0"/>
                <w:bCs w:val="0"/>
                <w:szCs w:val="22"/>
              </w:rPr>
            </w:pPr>
            <w:r w:rsidRPr="00360A31">
              <w:rPr>
                <w:b w:val="0"/>
                <w:bCs w:val="0"/>
                <w:szCs w:val="22"/>
              </w:rPr>
              <w:t>[S_COUNT-1:0]</w:t>
            </w:r>
          </w:p>
        </w:tc>
        <w:tc>
          <w:tcPr>
            <w:tcW w:w="332" w:type="pct"/>
          </w:tcPr>
          <w:p w14:paraId="069DEEB9" w14:textId="67454959"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73DBD74A" w14:textId="6CD22FD4"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写数据结束。表示一次</w:t>
            </w:r>
            <w:r>
              <w:rPr>
                <w:rFonts w:hint="eastAsia"/>
                <w:szCs w:val="22"/>
              </w:rPr>
              <w:t>Burst</w:t>
            </w:r>
            <w:r>
              <w:rPr>
                <w:rFonts w:hint="eastAsia"/>
                <w:szCs w:val="22"/>
              </w:rPr>
              <w:t>传输的最后一个传输周期。</w:t>
            </w:r>
          </w:p>
        </w:tc>
      </w:tr>
      <w:tr w:rsidR="00067CAC" w14:paraId="54BC5BB9"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7B5751B" w14:textId="77777777" w:rsidR="00067CAC" w:rsidRDefault="00067CAC" w:rsidP="00067CAC">
            <w:pPr>
              <w:pStyle w:val="af2"/>
              <w:rPr>
                <w:b w:val="0"/>
                <w:bCs w:val="0"/>
                <w:szCs w:val="22"/>
              </w:rPr>
            </w:pPr>
            <w:r w:rsidRPr="005F0DC3">
              <w:rPr>
                <w:szCs w:val="22"/>
              </w:rPr>
              <w:t>s_axi_wuser</w:t>
            </w:r>
          </w:p>
          <w:p w14:paraId="26383BB8" w14:textId="0213D044" w:rsidR="00067CAC" w:rsidRPr="00360A31" w:rsidRDefault="00067CAC" w:rsidP="00067CAC">
            <w:pPr>
              <w:pStyle w:val="af2"/>
              <w:rPr>
                <w:b w:val="0"/>
                <w:bCs w:val="0"/>
                <w:szCs w:val="22"/>
              </w:rPr>
            </w:pPr>
            <w:r w:rsidRPr="00360A31">
              <w:rPr>
                <w:b w:val="0"/>
                <w:bCs w:val="0"/>
                <w:szCs w:val="22"/>
              </w:rPr>
              <w:t>[S_COUNT*WUSER_WIDTH-1:0]</w:t>
            </w:r>
          </w:p>
        </w:tc>
        <w:tc>
          <w:tcPr>
            <w:tcW w:w="332" w:type="pct"/>
          </w:tcPr>
          <w:p w14:paraId="5657D277" w14:textId="681BBCF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02320A28" w14:textId="4CD8D55E"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写数据用户自定义信号。</w:t>
            </w:r>
          </w:p>
        </w:tc>
      </w:tr>
      <w:tr w:rsidR="00067CAC" w14:paraId="36E0D54F"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B914C6B" w14:textId="77777777" w:rsidR="00067CAC" w:rsidRDefault="00067CAC" w:rsidP="00067CAC">
            <w:pPr>
              <w:pStyle w:val="af2"/>
              <w:rPr>
                <w:b w:val="0"/>
                <w:bCs w:val="0"/>
                <w:szCs w:val="22"/>
              </w:rPr>
            </w:pPr>
            <w:r w:rsidRPr="005F0DC3">
              <w:rPr>
                <w:szCs w:val="22"/>
              </w:rPr>
              <w:t>s_axi_wvalid</w:t>
            </w:r>
          </w:p>
          <w:p w14:paraId="787E008C" w14:textId="43F6828A" w:rsidR="00067CAC" w:rsidRPr="00360A31" w:rsidRDefault="00067CAC" w:rsidP="00067CAC">
            <w:pPr>
              <w:pStyle w:val="af2"/>
              <w:rPr>
                <w:b w:val="0"/>
                <w:bCs w:val="0"/>
                <w:szCs w:val="22"/>
              </w:rPr>
            </w:pPr>
            <w:r w:rsidRPr="00360A31">
              <w:rPr>
                <w:b w:val="0"/>
                <w:bCs w:val="0"/>
                <w:szCs w:val="22"/>
              </w:rPr>
              <w:t>[S_COUNT-1:0]</w:t>
            </w:r>
          </w:p>
        </w:tc>
        <w:tc>
          <w:tcPr>
            <w:tcW w:w="332" w:type="pct"/>
          </w:tcPr>
          <w:p w14:paraId="14E7FFDC" w14:textId="0B2D1D3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234F5E49" w14:textId="3BF7D8F8"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写数据有效信号。</w:t>
            </w:r>
          </w:p>
        </w:tc>
      </w:tr>
      <w:tr w:rsidR="00067CAC" w14:paraId="645D769C"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6CE17B3" w14:textId="77777777" w:rsidR="00067CAC" w:rsidRDefault="00067CAC" w:rsidP="00067CAC">
            <w:pPr>
              <w:pStyle w:val="af2"/>
              <w:rPr>
                <w:b w:val="0"/>
                <w:bCs w:val="0"/>
                <w:szCs w:val="22"/>
              </w:rPr>
            </w:pPr>
            <w:r w:rsidRPr="005F0DC3">
              <w:rPr>
                <w:szCs w:val="22"/>
              </w:rPr>
              <w:t>s_axi_wready</w:t>
            </w:r>
          </w:p>
          <w:p w14:paraId="09D3AB67" w14:textId="7B580205" w:rsidR="00067CAC" w:rsidRPr="00360A31" w:rsidRDefault="00067CAC" w:rsidP="00067CAC">
            <w:pPr>
              <w:pStyle w:val="af2"/>
              <w:rPr>
                <w:b w:val="0"/>
                <w:bCs w:val="0"/>
                <w:szCs w:val="22"/>
              </w:rPr>
            </w:pPr>
            <w:r w:rsidRPr="00360A31">
              <w:rPr>
                <w:b w:val="0"/>
                <w:bCs w:val="0"/>
                <w:szCs w:val="22"/>
              </w:rPr>
              <w:t>[S_COUNT-1:0]</w:t>
            </w:r>
          </w:p>
        </w:tc>
        <w:tc>
          <w:tcPr>
            <w:tcW w:w="332" w:type="pct"/>
          </w:tcPr>
          <w:p w14:paraId="18633F33" w14:textId="2CC5E3DB"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327C4485" w14:textId="7E623A45"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写数据准备好信号。</w:t>
            </w:r>
          </w:p>
        </w:tc>
      </w:tr>
      <w:tr w:rsidR="00067CAC" w14:paraId="2B726AB9"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96D8025" w14:textId="77777777" w:rsidR="00067CAC" w:rsidRDefault="00067CAC" w:rsidP="00067CAC">
            <w:pPr>
              <w:pStyle w:val="af2"/>
              <w:rPr>
                <w:b w:val="0"/>
                <w:bCs w:val="0"/>
                <w:szCs w:val="22"/>
              </w:rPr>
            </w:pPr>
            <w:r w:rsidRPr="005F0DC3">
              <w:rPr>
                <w:szCs w:val="22"/>
              </w:rPr>
              <w:t>s_axi_bid</w:t>
            </w:r>
          </w:p>
          <w:p w14:paraId="04BEE624" w14:textId="0FB7B10B" w:rsidR="00067CAC" w:rsidRPr="00360A31" w:rsidRDefault="00067CAC" w:rsidP="00067CAC">
            <w:pPr>
              <w:pStyle w:val="af2"/>
              <w:rPr>
                <w:b w:val="0"/>
                <w:bCs w:val="0"/>
                <w:szCs w:val="22"/>
              </w:rPr>
            </w:pPr>
            <w:r w:rsidRPr="00360A31">
              <w:rPr>
                <w:b w:val="0"/>
                <w:bCs w:val="0"/>
                <w:szCs w:val="22"/>
              </w:rPr>
              <w:t>[S_COUNT*ID_WIDTH-1:0]</w:t>
            </w:r>
          </w:p>
        </w:tc>
        <w:tc>
          <w:tcPr>
            <w:tcW w:w="332" w:type="pct"/>
          </w:tcPr>
          <w:p w14:paraId="2A8F9E17" w14:textId="222B31A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62B095DF" w14:textId="2EED53FE"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w:t>
            </w:r>
            <w:r>
              <w:rPr>
                <w:rFonts w:hint="eastAsia"/>
                <w:szCs w:val="22"/>
              </w:rPr>
              <w:t>ID</w:t>
            </w:r>
            <w:r>
              <w:rPr>
                <w:rFonts w:hint="eastAsia"/>
                <w:szCs w:val="22"/>
              </w:rPr>
              <w:t>。该数值必须与写地址</w:t>
            </w:r>
            <w:r>
              <w:rPr>
                <w:rFonts w:hint="eastAsia"/>
                <w:szCs w:val="22"/>
              </w:rPr>
              <w:t>ID</w:t>
            </w:r>
            <w:r>
              <w:rPr>
                <w:rFonts w:hint="eastAsia"/>
                <w:szCs w:val="22"/>
              </w:rPr>
              <w:t>匹配。</w:t>
            </w:r>
          </w:p>
        </w:tc>
      </w:tr>
      <w:tr w:rsidR="00067CAC" w:rsidRPr="00C21FB8" w14:paraId="1FA59E1C"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43BA417" w14:textId="77777777" w:rsidR="00067CAC" w:rsidRDefault="00067CAC" w:rsidP="00067CAC">
            <w:pPr>
              <w:pStyle w:val="af2"/>
              <w:rPr>
                <w:b w:val="0"/>
                <w:bCs w:val="0"/>
                <w:szCs w:val="22"/>
              </w:rPr>
            </w:pPr>
            <w:r w:rsidRPr="005F0DC3">
              <w:rPr>
                <w:szCs w:val="22"/>
              </w:rPr>
              <w:t>s_axi_bresp</w:t>
            </w:r>
          </w:p>
          <w:p w14:paraId="4BF5B1C1" w14:textId="03C5EA7A" w:rsidR="00067CAC" w:rsidRPr="00360A31" w:rsidRDefault="00067CAC" w:rsidP="00067CAC">
            <w:pPr>
              <w:pStyle w:val="af2"/>
              <w:rPr>
                <w:b w:val="0"/>
                <w:bCs w:val="0"/>
                <w:szCs w:val="22"/>
              </w:rPr>
            </w:pPr>
            <w:r w:rsidRPr="00360A31">
              <w:rPr>
                <w:b w:val="0"/>
                <w:bCs w:val="0"/>
                <w:szCs w:val="22"/>
              </w:rPr>
              <w:t>[S_COUNT*2-1:0]</w:t>
            </w:r>
          </w:p>
        </w:tc>
        <w:tc>
          <w:tcPr>
            <w:tcW w:w="332" w:type="pct"/>
          </w:tcPr>
          <w:p w14:paraId="2BB10DB5" w14:textId="6E1C8A10"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37DB52B1"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w:t>
            </w:r>
          </w:p>
          <w:tbl>
            <w:tblPr>
              <w:tblStyle w:val="1-1"/>
              <w:tblW w:w="0" w:type="auto"/>
              <w:tblLook w:val="04A0" w:firstRow="1" w:lastRow="0" w:firstColumn="1" w:lastColumn="0" w:noHBand="0" w:noVBand="1"/>
            </w:tblPr>
            <w:tblGrid>
              <w:gridCol w:w="1344"/>
              <w:gridCol w:w="1153"/>
              <w:gridCol w:w="2136"/>
            </w:tblGrid>
            <w:tr w:rsidR="00067CAC" w14:paraId="045F63CD" w14:textId="77777777" w:rsidTr="007D3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74003214" w14:textId="47F3BA59" w:rsidR="00067CAC" w:rsidRDefault="00067CAC" w:rsidP="00067CAC">
                  <w:pPr>
                    <w:pStyle w:val="af2"/>
                    <w:jc w:val="center"/>
                    <w:rPr>
                      <w:szCs w:val="22"/>
                    </w:rPr>
                  </w:pPr>
                  <w:r>
                    <w:rPr>
                      <w:rFonts w:hint="eastAsia"/>
                      <w:szCs w:val="22"/>
                    </w:rPr>
                    <w:t>BR</w:t>
                  </w:r>
                  <w:r>
                    <w:rPr>
                      <w:szCs w:val="22"/>
                    </w:rPr>
                    <w:t>ESP[1:0]</w:t>
                  </w:r>
                </w:p>
              </w:tc>
              <w:tc>
                <w:tcPr>
                  <w:tcW w:w="1199" w:type="dxa"/>
                </w:tcPr>
                <w:p w14:paraId="468E2B0B" w14:textId="115D664E" w:rsidR="00067CAC" w:rsidRDefault="00067CAC" w:rsidP="00067CAC">
                  <w:pPr>
                    <w:pStyle w:val="af2"/>
                    <w:jc w:val="center"/>
                    <w:cnfStyle w:val="100000000000" w:firstRow="1" w:lastRow="0" w:firstColumn="0" w:lastColumn="0" w:oddVBand="0" w:evenVBand="0" w:oddHBand="0" w:evenHBand="0" w:firstRowFirstColumn="0" w:firstRowLastColumn="0" w:lastRowFirstColumn="0" w:lastRowLastColumn="0"/>
                    <w:rPr>
                      <w:szCs w:val="22"/>
                    </w:rPr>
                  </w:pPr>
                  <w:r>
                    <w:rPr>
                      <w:szCs w:val="22"/>
                    </w:rPr>
                    <w:t>Response</w:t>
                  </w:r>
                </w:p>
              </w:tc>
              <w:tc>
                <w:tcPr>
                  <w:tcW w:w="2475" w:type="dxa"/>
                </w:tcPr>
                <w:p w14:paraId="57160F8C" w14:textId="77777777" w:rsidR="00067CAC" w:rsidRDefault="00067CAC" w:rsidP="00067CAC">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ascii="Arial" w:hAnsi="Arial" w:cs="Arial"/>
                      <w:color w:val="333333"/>
                      <w:shd w:val="clear" w:color="auto" w:fill="FFFFFF"/>
                    </w:rPr>
                    <w:t>Description</w:t>
                  </w:r>
                </w:p>
              </w:tc>
            </w:tr>
            <w:tr w:rsidR="00067CAC" w14:paraId="55725835"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5A845F33" w14:textId="77777777" w:rsidR="00067CAC" w:rsidRPr="001A5DD0" w:rsidRDefault="00067CAC" w:rsidP="00067CAC">
                  <w:pPr>
                    <w:pStyle w:val="af2"/>
                    <w:rPr>
                      <w:b w:val="0"/>
                      <w:bCs w:val="0"/>
                      <w:szCs w:val="22"/>
                    </w:rPr>
                  </w:pPr>
                  <w:r w:rsidRPr="001A5DD0">
                    <w:rPr>
                      <w:rFonts w:hint="eastAsia"/>
                      <w:b w:val="0"/>
                      <w:bCs w:val="0"/>
                      <w:szCs w:val="22"/>
                    </w:rPr>
                    <w:t>0</w:t>
                  </w:r>
                  <w:r w:rsidRPr="001A5DD0">
                    <w:rPr>
                      <w:b w:val="0"/>
                      <w:bCs w:val="0"/>
                      <w:szCs w:val="22"/>
                    </w:rPr>
                    <w:t>0</w:t>
                  </w:r>
                  <w:r w:rsidRPr="001A5DD0">
                    <w:rPr>
                      <w:rFonts w:hint="eastAsia"/>
                      <w:b w:val="0"/>
                      <w:bCs w:val="0"/>
                      <w:szCs w:val="22"/>
                    </w:rPr>
                    <w:t>b</w:t>
                  </w:r>
                </w:p>
              </w:tc>
              <w:tc>
                <w:tcPr>
                  <w:tcW w:w="1199" w:type="dxa"/>
                </w:tcPr>
                <w:p w14:paraId="23451C6B" w14:textId="4EDA8705"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OKAY</w:t>
                  </w:r>
                </w:p>
              </w:tc>
              <w:tc>
                <w:tcPr>
                  <w:tcW w:w="2475" w:type="dxa"/>
                </w:tcPr>
                <w:p w14:paraId="28CA9CC7" w14:textId="0279D586" w:rsidR="00067CAC" w:rsidRPr="001C025D"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N</w:t>
                  </w:r>
                  <w:r>
                    <w:rPr>
                      <w:szCs w:val="22"/>
                    </w:rPr>
                    <w:t>ormal</w:t>
                  </w:r>
                  <w:r w:rsidRPr="00F24D18">
                    <w:rPr>
                      <w:rFonts w:hint="eastAsia"/>
                      <w:szCs w:val="22"/>
                    </w:rPr>
                    <w:t>访问成功。</w:t>
                  </w:r>
                </w:p>
                <w:p w14:paraId="2D5FF623" w14:textId="4DC87421" w:rsidR="00067CAC" w:rsidRPr="001C025D"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p>
              </w:tc>
            </w:tr>
            <w:tr w:rsidR="00067CAC" w14:paraId="5CC5822F"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1EAECBA3" w14:textId="77777777" w:rsidR="00067CAC" w:rsidRPr="001A5DD0" w:rsidRDefault="00067CAC" w:rsidP="00067CAC">
                  <w:pPr>
                    <w:pStyle w:val="af2"/>
                    <w:rPr>
                      <w:b w:val="0"/>
                      <w:bCs w:val="0"/>
                      <w:szCs w:val="22"/>
                    </w:rPr>
                  </w:pPr>
                  <w:r w:rsidRPr="001A5DD0">
                    <w:rPr>
                      <w:b w:val="0"/>
                      <w:bCs w:val="0"/>
                      <w:szCs w:val="22"/>
                    </w:rPr>
                    <w:lastRenderedPageBreak/>
                    <w:t>01b</w:t>
                  </w:r>
                </w:p>
              </w:tc>
              <w:tc>
                <w:tcPr>
                  <w:tcW w:w="1199" w:type="dxa"/>
                </w:tcPr>
                <w:p w14:paraId="32C6F2A6" w14:textId="6BBA86EF"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EXOKAY</w:t>
                  </w:r>
                </w:p>
              </w:tc>
              <w:tc>
                <w:tcPr>
                  <w:tcW w:w="2475" w:type="dxa"/>
                </w:tcPr>
                <w:p w14:paraId="15579A42" w14:textId="0CE5C21C"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Exclusive</w:t>
                  </w:r>
                  <w:r>
                    <w:rPr>
                      <w:rFonts w:hint="eastAsia"/>
                      <w:szCs w:val="22"/>
                    </w:rPr>
                    <w:t>访问成功。</w:t>
                  </w:r>
                </w:p>
              </w:tc>
            </w:tr>
            <w:tr w:rsidR="00067CAC" w14:paraId="1D75979C"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2020255C" w14:textId="77777777" w:rsidR="00067CAC" w:rsidRPr="001A5DD0" w:rsidRDefault="00067CAC" w:rsidP="00067CAC">
                  <w:pPr>
                    <w:pStyle w:val="af2"/>
                    <w:rPr>
                      <w:b w:val="0"/>
                      <w:bCs w:val="0"/>
                      <w:szCs w:val="22"/>
                    </w:rPr>
                  </w:pPr>
                  <w:r w:rsidRPr="001A5DD0">
                    <w:rPr>
                      <w:b w:val="0"/>
                      <w:bCs w:val="0"/>
                      <w:szCs w:val="22"/>
                    </w:rPr>
                    <w:t>10b</w:t>
                  </w:r>
                </w:p>
              </w:tc>
              <w:tc>
                <w:tcPr>
                  <w:tcW w:w="1199" w:type="dxa"/>
                </w:tcPr>
                <w:p w14:paraId="0C45FD90" w14:textId="00C49C09"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t>SLVERR</w:t>
                  </w:r>
                </w:p>
              </w:tc>
              <w:tc>
                <w:tcPr>
                  <w:tcW w:w="2475" w:type="dxa"/>
                </w:tcPr>
                <w:p w14:paraId="741D2732" w14:textId="0F2AD711" w:rsidR="00067CAC" w:rsidRPr="001A5DD0"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S</w:t>
                  </w:r>
                  <w:r>
                    <w:rPr>
                      <w:szCs w:val="22"/>
                    </w:rPr>
                    <w:t>lave</w:t>
                  </w:r>
                  <w:r>
                    <w:rPr>
                      <w:rFonts w:hint="eastAsia"/>
                      <w:szCs w:val="22"/>
                    </w:rPr>
                    <w:t>错误。指示访问错误。</w:t>
                  </w:r>
                </w:p>
              </w:tc>
            </w:tr>
            <w:tr w:rsidR="00067CAC" w14:paraId="12F9A479"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43460B9F" w14:textId="77777777" w:rsidR="00067CAC" w:rsidRPr="001A5DD0" w:rsidRDefault="00067CAC" w:rsidP="00067CAC">
                  <w:pPr>
                    <w:pStyle w:val="af2"/>
                    <w:rPr>
                      <w:b w:val="0"/>
                      <w:bCs w:val="0"/>
                      <w:szCs w:val="22"/>
                    </w:rPr>
                  </w:pPr>
                  <w:r w:rsidRPr="001A5DD0">
                    <w:rPr>
                      <w:b w:val="0"/>
                      <w:bCs w:val="0"/>
                      <w:szCs w:val="22"/>
                    </w:rPr>
                    <w:t>11b</w:t>
                  </w:r>
                </w:p>
              </w:tc>
              <w:tc>
                <w:tcPr>
                  <w:tcW w:w="1199" w:type="dxa"/>
                </w:tcPr>
                <w:p w14:paraId="7138A554" w14:textId="0572B039"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t>DECERR</w:t>
                  </w:r>
                </w:p>
              </w:tc>
              <w:tc>
                <w:tcPr>
                  <w:tcW w:w="2475" w:type="dxa"/>
                </w:tcPr>
                <w:p w14:paraId="252B8E2A" w14:textId="226E05B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D</w:t>
                  </w:r>
                  <w:r>
                    <w:rPr>
                      <w:szCs w:val="22"/>
                    </w:rPr>
                    <w:t>ecode</w:t>
                  </w:r>
                  <w:r>
                    <w:rPr>
                      <w:rFonts w:hint="eastAsia"/>
                      <w:szCs w:val="22"/>
                    </w:rPr>
                    <w:t>错误。通常用来指示没有访问对应的访问地址。</w:t>
                  </w:r>
                </w:p>
              </w:tc>
            </w:tr>
          </w:tbl>
          <w:p w14:paraId="4267B55E" w14:textId="3DC1335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p>
        </w:tc>
      </w:tr>
      <w:tr w:rsidR="00067CAC" w14:paraId="37221B8F"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37EF5721" w14:textId="77777777" w:rsidR="00067CAC" w:rsidRDefault="00067CAC" w:rsidP="00067CAC">
            <w:pPr>
              <w:pStyle w:val="af2"/>
              <w:rPr>
                <w:b w:val="0"/>
                <w:bCs w:val="0"/>
                <w:szCs w:val="22"/>
              </w:rPr>
            </w:pPr>
            <w:r w:rsidRPr="005F0DC3">
              <w:rPr>
                <w:szCs w:val="22"/>
              </w:rPr>
              <w:lastRenderedPageBreak/>
              <w:t>s_axi_buser</w:t>
            </w:r>
          </w:p>
          <w:p w14:paraId="081BD8DB" w14:textId="0B3D48BB" w:rsidR="00067CAC" w:rsidRPr="00360A31" w:rsidRDefault="00067CAC" w:rsidP="00067CAC">
            <w:pPr>
              <w:pStyle w:val="af2"/>
              <w:rPr>
                <w:b w:val="0"/>
                <w:bCs w:val="0"/>
                <w:szCs w:val="22"/>
              </w:rPr>
            </w:pPr>
            <w:r w:rsidRPr="00360A31">
              <w:rPr>
                <w:b w:val="0"/>
                <w:bCs w:val="0"/>
                <w:szCs w:val="22"/>
              </w:rPr>
              <w:t>[S_COUNT*BUSER_WIDTH-1:0]</w:t>
            </w:r>
          </w:p>
        </w:tc>
        <w:tc>
          <w:tcPr>
            <w:tcW w:w="332" w:type="pct"/>
          </w:tcPr>
          <w:p w14:paraId="2F5B0DBF" w14:textId="57E98312"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532B171A" w14:textId="7874041F"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写响应用户自定义信号。</w:t>
            </w:r>
          </w:p>
        </w:tc>
      </w:tr>
      <w:tr w:rsidR="00067CAC" w14:paraId="37635816"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B6184CF" w14:textId="77777777" w:rsidR="00067CAC" w:rsidRDefault="00067CAC" w:rsidP="00067CAC">
            <w:pPr>
              <w:pStyle w:val="af2"/>
              <w:rPr>
                <w:b w:val="0"/>
                <w:bCs w:val="0"/>
                <w:szCs w:val="22"/>
              </w:rPr>
            </w:pPr>
            <w:r w:rsidRPr="005F0DC3">
              <w:rPr>
                <w:szCs w:val="22"/>
              </w:rPr>
              <w:t>s_axi_bvalid</w:t>
            </w:r>
          </w:p>
          <w:p w14:paraId="120D7092" w14:textId="0D1F7B55" w:rsidR="00067CAC" w:rsidRPr="00360A31" w:rsidRDefault="00067CAC" w:rsidP="00067CAC">
            <w:pPr>
              <w:pStyle w:val="af2"/>
              <w:rPr>
                <w:b w:val="0"/>
                <w:bCs w:val="0"/>
                <w:szCs w:val="22"/>
              </w:rPr>
            </w:pPr>
            <w:r w:rsidRPr="00360A31">
              <w:rPr>
                <w:b w:val="0"/>
                <w:bCs w:val="0"/>
                <w:szCs w:val="22"/>
              </w:rPr>
              <w:t>[S_COUNT-1:0]</w:t>
            </w:r>
          </w:p>
        </w:tc>
        <w:tc>
          <w:tcPr>
            <w:tcW w:w="332" w:type="pct"/>
          </w:tcPr>
          <w:p w14:paraId="28A457FF" w14:textId="34561BBD"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43D0AC00" w14:textId="34D3CD2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写响应有效信号。</w:t>
            </w:r>
          </w:p>
        </w:tc>
      </w:tr>
      <w:tr w:rsidR="00067CAC" w14:paraId="343D4C48"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939E659" w14:textId="77777777" w:rsidR="00067CAC" w:rsidRDefault="00067CAC" w:rsidP="00067CAC">
            <w:pPr>
              <w:pStyle w:val="af2"/>
              <w:rPr>
                <w:b w:val="0"/>
                <w:bCs w:val="0"/>
                <w:szCs w:val="22"/>
              </w:rPr>
            </w:pPr>
            <w:r w:rsidRPr="005F0DC3">
              <w:rPr>
                <w:szCs w:val="22"/>
              </w:rPr>
              <w:t>s_axi_bready</w:t>
            </w:r>
          </w:p>
          <w:p w14:paraId="709B9742" w14:textId="2EA7744C" w:rsidR="00067CAC" w:rsidRPr="00360A31" w:rsidRDefault="00067CAC" w:rsidP="00067CAC">
            <w:pPr>
              <w:pStyle w:val="af2"/>
              <w:rPr>
                <w:b w:val="0"/>
                <w:bCs w:val="0"/>
                <w:szCs w:val="22"/>
              </w:rPr>
            </w:pPr>
            <w:r w:rsidRPr="00360A31">
              <w:rPr>
                <w:b w:val="0"/>
                <w:bCs w:val="0"/>
                <w:szCs w:val="22"/>
              </w:rPr>
              <w:t>[S_COUNT-1:0]</w:t>
            </w:r>
          </w:p>
        </w:tc>
        <w:tc>
          <w:tcPr>
            <w:tcW w:w="332" w:type="pct"/>
          </w:tcPr>
          <w:p w14:paraId="1C06BECF" w14:textId="6C07618E"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49D2BA2E" w14:textId="011FB1F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写响应准备好信号。</w:t>
            </w:r>
          </w:p>
        </w:tc>
      </w:tr>
      <w:tr w:rsidR="00067CAC" w14:paraId="1DBBB64B"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64136AD" w14:textId="77777777" w:rsidR="00067CAC" w:rsidRDefault="00067CAC" w:rsidP="00067CAC">
            <w:pPr>
              <w:pStyle w:val="af2"/>
              <w:rPr>
                <w:b w:val="0"/>
                <w:bCs w:val="0"/>
                <w:szCs w:val="22"/>
              </w:rPr>
            </w:pPr>
            <w:r w:rsidRPr="005F0DC3">
              <w:rPr>
                <w:szCs w:val="22"/>
              </w:rPr>
              <w:t>s_axi_arid</w:t>
            </w:r>
          </w:p>
          <w:p w14:paraId="66CADAA8" w14:textId="570E6A63" w:rsidR="00067CAC" w:rsidRPr="00360A31" w:rsidRDefault="00067CAC" w:rsidP="00067CAC">
            <w:pPr>
              <w:pStyle w:val="af2"/>
              <w:rPr>
                <w:b w:val="0"/>
                <w:bCs w:val="0"/>
                <w:szCs w:val="22"/>
              </w:rPr>
            </w:pPr>
            <w:r w:rsidRPr="00360A31">
              <w:rPr>
                <w:b w:val="0"/>
                <w:bCs w:val="0"/>
                <w:szCs w:val="22"/>
              </w:rPr>
              <w:t>[S_COUNT*ID_WIDTH-1:0]</w:t>
            </w:r>
          </w:p>
        </w:tc>
        <w:tc>
          <w:tcPr>
            <w:tcW w:w="332" w:type="pct"/>
          </w:tcPr>
          <w:p w14:paraId="0F3354BF" w14:textId="723676EC"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3F46E493" w14:textId="6157248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ID</w:t>
            </w:r>
            <w:r>
              <w:rPr>
                <w:rFonts w:hint="eastAsia"/>
                <w:szCs w:val="22"/>
              </w:rPr>
              <w:t>。</w:t>
            </w:r>
          </w:p>
        </w:tc>
      </w:tr>
      <w:tr w:rsidR="00067CAC" w14:paraId="76226E4E"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26AD47A7" w14:textId="77777777" w:rsidR="00067CAC" w:rsidRDefault="00067CAC" w:rsidP="00067CAC">
            <w:pPr>
              <w:pStyle w:val="af2"/>
              <w:rPr>
                <w:b w:val="0"/>
                <w:bCs w:val="0"/>
                <w:szCs w:val="22"/>
              </w:rPr>
            </w:pPr>
            <w:r w:rsidRPr="005F0DC3">
              <w:rPr>
                <w:szCs w:val="22"/>
              </w:rPr>
              <w:t>s_axi_araddr</w:t>
            </w:r>
          </w:p>
          <w:p w14:paraId="1499AA50" w14:textId="30C9073D" w:rsidR="00067CAC" w:rsidRPr="00360A31" w:rsidRDefault="00067CAC" w:rsidP="00067CAC">
            <w:pPr>
              <w:pStyle w:val="af2"/>
              <w:rPr>
                <w:b w:val="0"/>
                <w:bCs w:val="0"/>
                <w:szCs w:val="22"/>
              </w:rPr>
            </w:pPr>
            <w:r w:rsidRPr="00360A31">
              <w:rPr>
                <w:b w:val="0"/>
                <w:bCs w:val="0"/>
                <w:szCs w:val="22"/>
              </w:rPr>
              <w:t>[S_COUNT*ADDR_WIDTH-1:0]</w:t>
            </w:r>
          </w:p>
        </w:tc>
        <w:tc>
          <w:tcPr>
            <w:tcW w:w="332" w:type="pct"/>
          </w:tcPr>
          <w:p w14:paraId="66278100" w14:textId="2E7D4322"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148CBC59" w14:textId="76D2F5F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p>
        </w:tc>
      </w:tr>
      <w:tr w:rsidR="00067CAC" w14:paraId="17D657CE"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68BF1E2D" w14:textId="77777777" w:rsidR="00067CAC" w:rsidRDefault="00067CAC" w:rsidP="00067CAC">
            <w:pPr>
              <w:pStyle w:val="af2"/>
              <w:rPr>
                <w:b w:val="0"/>
                <w:bCs w:val="0"/>
                <w:szCs w:val="22"/>
              </w:rPr>
            </w:pPr>
            <w:r w:rsidRPr="005F0DC3">
              <w:rPr>
                <w:szCs w:val="22"/>
              </w:rPr>
              <w:t>s_axi_arlen</w:t>
            </w:r>
          </w:p>
          <w:p w14:paraId="2D29564D" w14:textId="5F7B816C" w:rsidR="00360A31" w:rsidRPr="00360A31" w:rsidRDefault="00360A31" w:rsidP="00067CAC">
            <w:pPr>
              <w:pStyle w:val="af2"/>
              <w:rPr>
                <w:b w:val="0"/>
                <w:bCs w:val="0"/>
                <w:szCs w:val="22"/>
              </w:rPr>
            </w:pPr>
            <w:r w:rsidRPr="00360A31">
              <w:rPr>
                <w:b w:val="0"/>
                <w:bCs w:val="0"/>
                <w:szCs w:val="22"/>
              </w:rPr>
              <w:t>[S_COUNT*8-1:0]</w:t>
            </w:r>
          </w:p>
        </w:tc>
        <w:tc>
          <w:tcPr>
            <w:tcW w:w="332" w:type="pct"/>
          </w:tcPr>
          <w:p w14:paraId="25E08CD5" w14:textId="16852B8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32879E72" w14:textId="7F5DE055"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B</w:t>
            </w:r>
            <w:r>
              <w:rPr>
                <w:szCs w:val="22"/>
              </w:rPr>
              <w:t>urst</w:t>
            </w:r>
            <w:r>
              <w:rPr>
                <w:rFonts w:hint="eastAsia"/>
                <w:szCs w:val="22"/>
              </w:rPr>
              <w:t>长度。表示一次</w:t>
            </w:r>
            <w:r>
              <w:rPr>
                <w:rFonts w:hint="eastAsia"/>
                <w:szCs w:val="22"/>
              </w:rPr>
              <w:t>Burst</w:t>
            </w:r>
            <w:r>
              <w:rPr>
                <w:rFonts w:hint="eastAsia"/>
                <w:szCs w:val="22"/>
              </w:rPr>
              <w:t>传输的周期数。</w:t>
            </w:r>
            <w:r>
              <w:rPr>
                <w:rFonts w:hint="eastAsia"/>
                <w:szCs w:val="22"/>
              </w:rPr>
              <w:t>B</w:t>
            </w:r>
            <w:r>
              <w:rPr>
                <w:szCs w:val="22"/>
              </w:rPr>
              <w:t>urst_Length = Axlen[7:0] + 1</w:t>
            </w:r>
            <w:r>
              <w:rPr>
                <w:rFonts w:hint="eastAsia"/>
                <w:szCs w:val="22"/>
              </w:rPr>
              <w:t>。</w:t>
            </w:r>
          </w:p>
        </w:tc>
      </w:tr>
      <w:tr w:rsidR="00067CAC" w14:paraId="33917FC8"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2A0D2E3B" w14:textId="77777777" w:rsidR="00067CAC" w:rsidRDefault="00067CAC" w:rsidP="00067CAC">
            <w:pPr>
              <w:pStyle w:val="af2"/>
              <w:rPr>
                <w:b w:val="0"/>
                <w:bCs w:val="0"/>
                <w:szCs w:val="22"/>
              </w:rPr>
            </w:pPr>
            <w:r w:rsidRPr="005F0DC3">
              <w:rPr>
                <w:szCs w:val="22"/>
              </w:rPr>
              <w:t>s_axi_arsize</w:t>
            </w:r>
          </w:p>
          <w:p w14:paraId="39607A3D" w14:textId="3DE516BB" w:rsidR="00360A31" w:rsidRPr="00360A31" w:rsidRDefault="00360A31" w:rsidP="00067CAC">
            <w:pPr>
              <w:pStyle w:val="af2"/>
              <w:rPr>
                <w:b w:val="0"/>
                <w:bCs w:val="0"/>
                <w:szCs w:val="22"/>
              </w:rPr>
            </w:pPr>
            <w:r w:rsidRPr="00360A31">
              <w:rPr>
                <w:b w:val="0"/>
                <w:bCs w:val="0"/>
                <w:szCs w:val="22"/>
              </w:rPr>
              <w:t>[S_COUNT*3-1:0]</w:t>
            </w:r>
          </w:p>
        </w:tc>
        <w:tc>
          <w:tcPr>
            <w:tcW w:w="332" w:type="pct"/>
          </w:tcPr>
          <w:p w14:paraId="453E50C0" w14:textId="0DE361B0"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3408795F" w14:textId="0333F559"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B</w:t>
            </w:r>
            <w:r>
              <w:rPr>
                <w:szCs w:val="22"/>
              </w:rPr>
              <w:t>urst</w:t>
            </w:r>
            <w:r>
              <w:rPr>
                <w:rFonts w:hint="eastAsia"/>
                <w:szCs w:val="22"/>
              </w:rPr>
              <w:t>大小。表示每一周期传输最大的字节数。</w:t>
            </w:r>
          </w:p>
          <w:p w14:paraId="02ACA062" w14:textId="47A19095"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B</w:t>
            </w:r>
            <w:r>
              <w:rPr>
                <w:szCs w:val="22"/>
              </w:rPr>
              <w:t>yte_Length = 2</w:t>
            </w:r>
            <w:r w:rsidRPr="00BC0980">
              <w:rPr>
                <w:szCs w:val="22"/>
                <w:vertAlign w:val="superscript"/>
              </w:rPr>
              <w:t>Axsize[2:0]</w:t>
            </w:r>
            <w:r>
              <w:rPr>
                <w:rFonts w:hint="eastAsia"/>
                <w:szCs w:val="22"/>
              </w:rPr>
              <w:t>。</w:t>
            </w:r>
          </w:p>
        </w:tc>
      </w:tr>
      <w:tr w:rsidR="00067CAC" w14:paraId="6B1B412D"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7734246" w14:textId="77777777" w:rsidR="00067CAC" w:rsidRDefault="00067CAC" w:rsidP="00067CAC">
            <w:pPr>
              <w:pStyle w:val="af2"/>
              <w:rPr>
                <w:b w:val="0"/>
                <w:bCs w:val="0"/>
                <w:szCs w:val="22"/>
              </w:rPr>
            </w:pPr>
            <w:r w:rsidRPr="005F0DC3">
              <w:rPr>
                <w:szCs w:val="22"/>
              </w:rPr>
              <w:t>s_axi_arburst</w:t>
            </w:r>
          </w:p>
          <w:p w14:paraId="416F690D" w14:textId="2716A85D" w:rsidR="004B08C8" w:rsidRPr="004B08C8" w:rsidRDefault="004B08C8" w:rsidP="00067CAC">
            <w:pPr>
              <w:pStyle w:val="af2"/>
              <w:rPr>
                <w:b w:val="0"/>
                <w:bCs w:val="0"/>
                <w:szCs w:val="22"/>
              </w:rPr>
            </w:pPr>
            <w:r w:rsidRPr="004B08C8">
              <w:rPr>
                <w:b w:val="0"/>
                <w:bCs w:val="0"/>
                <w:szCs w:val="22"/>
              </w:rPr>
              <w:t>[S_COUNT*2-1:0]</w:t>
            </w:r>
          </w:p>
        </w:tc>
        <w:tc>
          <w:tcPr>
            <w:tcW w:w="332" w:type="pct"/>
          </w:tcPr>
          <w:p w14:paraId="6A1DDF94" w14:textId="672764A4"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07BDA6EF" w14:textId="3C7681C1"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B</w:t>
            </w:r>
            <w:r>
              <w:rPr>
                <w:szCs w:val="22"/>
              </w:rPr>
              <w:t>urst</w:t>
            </w:r>
            <w:r>
              <w:rPr>
                <w:rFonts w:hint="eastAsia"/>
                <w:szCs w:val="22"/>
              </w:rPr>
              <w:t>类型。</w:t>
            </w:r>
          </w:p>
          <w:tbl>
            <w:tblPr>
              <w:tblStyle w:val="1-1"/>
              <w:tblW w:w="0" w:type="auto"/>
              <w:tblLook w:val="04A0" w:firstRow="1" w:lastRow="0" w:firstColumn="1" w:lastColumn="0" w:noHBand="0" w:noVBand="1"/>
            </w:tblPr>
            <w:tblGrid>
              <w:gridCol w:w="1420"/>
              <w:gridCol w:w="1100"/>
              <w:gridCol w:w="2113"/>
            </w:tblGrid>
            <w:tr w:rsidR="00067CAC" w14:paraId="641FC42A" w14:textId="77777777" w:rsidTr="007D3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6F6EC971" w14:textId="77777777" w:rsidR="00067CAC" w:rsidRDefault="00067CAC" w:rsidP="00067CAC">
                  <w:pPr>
                    <w:pStyle w:val="af2"/>
                    <w:jc w:val="center"/>
                    <w:rPr>
                      <w:szCs w:val="22"/>
                    </w:rPr>
                  </w:pPr>
                  <w:r>
                    <w:rPr>
                      <w:rFonts w:hint="eastAsia"/>
                      <w:szCs w:val="22"/>
                    </w:rPr>
                    <w:t>A</w:t>
                  </w:r>
                  <w:r>
                    <w:rPr>
                      <w:szCs w:val="22"/>
                    </w:rPr>
                    <w:t>xBURST[1:0]</w:t>
                  </w:r>
                </w:p>
              </w:tc>
              <w:tc>
                <w:tcPr>
                  <w:tcW w:w="1199" w:type="dxa"/>
                </w:tcPr>
                <w:p w14:paraId="0832E2F3" w14:textId="77777777" w:rsidR="00067CAC" w:rsidRDefault="00067CAC" w:rsidP="00067CAC">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hint="eastAsia"/>
                      <w:szCs w:val="22"/>
                    </w:rPr>
                    <w:t>B</w:t>
                  </w:r>
                  <w:r>
                    <w:rPr>
                      <w:szCs w:val="22"/>
                    </w:rPr>
                    <w:t>urst Type</w:t>
                  </w:r>
                </w:p>
              </w:tc>
              <w:tc>
                <w:tcPr>
                  <w:tcW w:w="2475" w:type="dxa"/>
                </w:tcPr>
                <w:p w14:paraId="23393129" w14:textId="77777777" w:rsidR="00067CAC" w:rsidRDefault="00067CAC" w:rsidP="00067CAC">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ascii="Arial" w:hAnsi="Arial" w:cs="Arial"/>
                      <w:color w:val="333333"/>
                      <w:shd w:val="clear" w:color="auto" w:fill="FFFFFF"/>
                    </w:rPr>
                    <w:t>Description</w:t>
                  </w:r>
                </w:p>
              </w:tc>
            </w:tr>
            <w:tr w:rsidR="00067CAC" w14:paraId="014D4EEB"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31B56A08" w14:textId="77777777" w:rsidR="00067CAC" w:rsidRPr="001A5DD0" w:rsidRDefault="00067CAC" w:rsidP="00067CAC">
                  <w:pPr>
                    <w:pStyle w:val="af2"/>
                    <w:rPr>
                      <w:b w:val="0"/>
                      <w:bCs w:val="0"/>
                      <w:szCs w:val="22"/>
                    </w:rPr>
                  </w:pPr>
                  <w:r w:rsidRPr="001A5DD0">
                    <w:rPr>
                      <w:rFonts w:hint="eastAsia"/>
                      <w:b w:val="0"/>
                      <w:bCs w:val="0"/>
                      <w:szCs w:val="22"/>
                    </w:rPr>
                    <w:t>0</w:t>
                  </w:r>
                  <w:r w:rsidRPr="001A5DD0">
                    <w:rPr>
                      <w:b w:val="0"/>
                      <w:bCs w:val="0"/>
                      <w:szCs w:val="22"/>
                    </w:rPr>
                    <w:t>0</w:t>
                  </w:r>
                  <w:r w:rsidRPr="001A5DD0">
                    <w:rPr>
                      <w:rFonts w:hint="eastAsia"/>
                      <w:b w:val="0"/>
                      <w:bCs w:val="0"/>
                      <w:szCs w:val="22"/>
                    </w:rPr>
                    <w:t>b</w:t>
                  </w:r>
                </w:p>
              </w:tc>
              <w:tc>
                <w:tcPr>
                  <w:tcW w:w="1199" w:type="dxa"/>
                </w:tcPr>
                <w:p w14:paraId="17B18887"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F</w:t>
                  </w:r>
                  <w:r>
                    <w:rPr>
                      <w:szCs w:val="22"/>
                    </w:rPr>
                    <w:t>IXED</w:t>
                  </w:r>
                </w:p>
              </w:tc>
              <w:tc>
                <w:tcPr>
                  <w:tcW w:w="2475" w:type="dxa"/>
                </w:tcPr>
                <w:p w14:paraId="10CF71CC"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F</w:t>
                  </w:r>
                  <w:r>
                    <w:rPr>
                      <w:szCs w:val="22"/>
                    </w:rPr>
                    <w:t>IXED</w:t>
                  </w:r>
                  <w:r>
                    <w:rPr>
                      <w:rFonts w:hint="eastAsia"/>
                      <w:szCs w:val="22"/>
                    </w:rPr>
                    <w:t>类型是指地址是固定的，每一次传输的地址都不变，重复对同一个地址进行存取。典型应用：</w:t>
                  </w:r>
                  <w:r>
                    <w:rPr>
                      <w:rFonts w:hint="eastAsia"/>
                      <w:szCs w:val="22"/>
                    </w:rPr>
                    <w:t>F</w:t>
                  </w:r>
                  <w:r>
                    <w:rPr>
                      <w:szCs w:val="22"/>
                    </w:rPr>
                    <w:t>IFO</w:t>
                  </w:r>
                  <w:r>
                    <w:rPr>
                      <w:rFonts w:hint="eastAsia"/>
                      <w:szCs w:val="22"/>
                    </w:rPr>
                    <w:t>。</w:t>
                  </w:r>
                </w:p>
              </w:tc>
            </w:tr>
            <w:tr w:rsidR="00067CAC" w14:paraId="375F1844"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0DD93C81" w14:textId="77777777" w:rsidR="00067CAC" w:rsidRPr="001A5DD0" w:rsidRDefault="00067CAC" w:rsidP="00067CAC">
                  <w:pPr>
                    <w:pStyle w:val="af2"/>
                    <w:rPr>
                      <w:b w:val="0"/>
                      <w:bCs w:val="0"/>
                      <w:szCs w:val="22"/>
                    </w:rPr>
                  </w:pPr>
                  <w:r w:rsidRPr="001A5DD0">
                    <w:rPr>
                      <w:b w:val="0"/>
                      <w:bCs w:val="0"/>
                      <w:szCs w:val="22"/>
                    </w:rPr>
                    <w:t>01b</w:t>
                  </w:r>
                </w:p>
              </w:tc>
              <w:tc>
                <w:tcPr>
                  <w:tcW w:w="1199" w:type="dxa"/>
                </w:tcPr>
                <w:p w14:paraId="61F2DE01"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INCR</w:t>
                  </w:r>
                </w:p>
              </w:tc>
              <w:tc>
                <w:tcPr>
                  <w:tcW w:w="2475" w:type="dxa"/>
                </w:tcPr>
                <w:p w14:paraId="3D3BBA19"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INCR</w:t>
                  </w:r>
                  <w:r>
                    <w:rPr>
                      <w:rFonts w:hint="eastAsia"/>
                      <w:szCs w:val="22"/>
                    </w:rPr>
                    <w:t>类型是指每一次读写的地址都比上一次增加一个固定值。</w:t>
                  </w:r>
                </w:p>
              </w:tc>
            </w:tr>
            <w:tr w:rsidR="00067CAC" w14:paraId="2059D291"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5632B19B" w14:textId="77777777" w:rsidR="00067CAC" w:rsidRPr="001A5DD0" w:rsidRDefault="00067CAC" w:rsidP="00067CAC">
                  <w:pPr>
                    <w:pStyle w:val="af2"/>
                    <w:rPr>
                      <w:b w:val="0"/>
                      <w:bCs w:val="0"/>
                      <w:szCs w:val="22"/>
                    </w:rPr>
                  </w:pPr>
                  <w:r w:rsidRPr="001A5DD0">
                    <w:rPr>
                      <w:b w:val="0"/>
                      <w:bCs w:val="0"/>
                      <w:szCs w:val="22"/>
                    </w:rPr>
                    <w:t>10b</w:t>
                  </w:r>
                </w:p>
              </w:tc>
              <w:tc>
                <w:tcPr>
                  <w:tcW w:w="1199" w:type="dxa"/>
                </w:tcPr>
                <w:p w14:paraId="71D47D65"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WRAP</w:t>
                  </w:r>
                </w:p>
              </w:tc>
              <w:tc>
                <w:tcPr>
                  <w:tcW w:w="2475" w:type="dxa"/>
                </w:tcPr>
                <w:p w14:paraId="7FDB6FB8" w14:textId="77777777" w:rsidR="00067CAC" w:rsidRPr="001A5DD0"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WRAP</w:t>
                  </w:r>
                  <w:r>
                    <w:rPr>
                      <w:rFonts w:hint="eastAsia"/>
                      <w:szCs w:val="22"/>
                    </w:rPr>
                    <w:t>类型与</w:t>
                  </w:r>
                  <w:r>
                    <w:rPr>
                      <w:szCs w:val="22"/>
                    </w:rPr>
                    <w:t>INCR</w:t>
                  </w:r>
                  <w:r>
                    <w:rPr>
                      <w:rFonts w:hint="eastAsia"/>
                      <w:szCs w:val="22"/>
                    </w:rPr>
                    <w:t>类型类似，每次读写地址增加一个固定值。不同的是</w:t>
                  </w:r>
                  <w:r>
                    <w:rPr>
                      <w:rFonts w:hint="eastAsia"/>
                      <w:szCs w:val="22"/>
                    </w:rPr>
                    <w:t>W</w:t>
                  </w:r>
                  <w:r>
                    <w:rPr>
                      <w:szCs w:val="22"/>
                    </w:rPr>
                    <w:t>RAP</w:t>
                  </w:r>
                  <w:r>
                    <w:rPr>
                      <w:rFonts w:hint="eastAsia"/>
                      <w:szCs w:val="22"/>
                    </w:rPr>
                    <w:t>类型在地址增加到上限后，地址需要跳转到低地址。</w:t>
                  </w:r>
                  <w:r>
                    <w:rPr>
                      <w:szCs w:val="22"/>
                    </w:rPr>
                    <w:t>WRAP</w:t>
                  </w:r>
                  <w:r>
                    <w:rPr>
                      <w:rFonts w:hint="eastAsia"/>
                      <w:szCs w:val="22"/>
                    </w:rPr>
                    <w:t>还有以下限制：</w:t>
                  </w:r>
                  <w:r>
                    <w:rPr>
                      <w:rFonts w:hint="eastAsia"/>
                      <w:szCs w:val="22"/>
                    </w:rPr>
                    <w:t>1</w:t>
                  </w:r>
                  <w:r>
                    <w:rPr>
                      <w:rFonts w:hint="eastAsia"/>
                      <w:szCs w:val="22"/>
                    </w:rPr>
                    <w:t>）</w:t>
                  </w:r>
                  <w:r w:rsidRPr="000C3208">
                    <w:rPr>
                      <w:szCs w:val="22"/>
                    </w:rPr>
                    <w:t>起</w:t>
                  </w:r>
                  <w:r w:rsidRPr="000C3208">
                    <w:rPr>
                      <w:szCs w:val="22"/>
                    </w:rPr>
                    <w:lastRenderedPageBreak/>
                    <w:t>始地址必须与</w:t>
                  </w:r>
                  <w:r>
                    <w:rPr>
                      <w:rFonts w:hint="eastAsia"/>
                      <w:szCs w:val="22"/>
                    </w:rPr>
                    <w:t>A</w:t>
                  </w:r>
                  <w:r>
                    <w:rPr>
                      <w:szCs w:val="22"/>
                    </w:rPr>
                    <w:t>xsize</w:t>
                  </w:r>
                  <w:r w:rsidRPr="000C3208">
                    <w:rPr>
                      <w:szCs w:val="22"/>
                    </w:rPr>
                    <w:t>大小对齐</w:t>
                  </w:r>
                  <w:r>
                    <w:rPr>
                      <w:rFonts w:hint="eastAsia"/>
                      <w:szCs w:val="22"/>
                    </w:rPr>
                    <w:t>；</w:t>
                  </w:r>
                  <w:r>
                    <w:rPr>
                      <w:rFonts w:hint="eastAsia"/>
                      <w:szCs w:val="22"/>
                    </w:rPr>
                    <w:t>2</w:t>
                  </w:r>
                  <w:r>
                    <w:rPr>
                      <w:rFonts w:hint="eastAsia"/>
                      <w:szCs w:val="22"/>
                    </w:rPr>
                    <w:t>）</w:t>
                  </w:r>
                  <w:r>
                    <w:rPr>
                      <w:rFonts w:hint="eastAsia"/>
                      <w:szCs w:val="22"/>
                    </w:rPr>
                    <w:t>B</w:t>
                  </w:r>
                  <w:r>
                    <w:rPr>
                      <w:szCs w:val="22"/>
                    </w:rPr>
                    <w:t>urst</w:t>
                  </w:r>
                  <w:r>
                    <w:rPr>
                      <w:rFonts w:hint="eastAsia"/>
                      <w:szCs w:val="22"/>
                    </w:rPr>
                    <w:t>长度必须是</w:t>
                  </w:r>
                  <w:r>
                    <w:rPr>
                      <w:rFonts w:hint="eastAsia"/>
                      <w:szCs w:val="22"/>
                    </w:rPr>
                    <w:t>2/4/8/1</w:t>
                  </w:r>
                  <w:r>
                    <w:rPr>
                      <w:szCs w:val="22"/>
                    </w:rPr>
                    <w:t>6</w:t>
                  </w:r>
                  <w:r>
                    <w:rPr>
                      <w:rFonts w:hint="eastAsia"/>
                      <w:szCs w:val="22"/>
                    </w:rPr>
                    <w:t>。</w:t>
                  </w:r>
                </w:p>
              </w:tc>
            </w:tr>
            <w:tr w:rsidR="00067CAC" w14:paraId="64B986D5"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30EFCDBB" w14:textId="77777777" w:rsidR="00067CAC" w:rsidRPr="001A5DD0" w:rsidRDefault="00067CAC" w:rsidP="00067CAC">
                  <w:pPr>
                    <w:pStyle w:val="af2"/>
                    <w:rPr>
                      <w:b w:val="0"/>
                      <w:bCs w:val="0"/>
                      <w:szCs w:val="22"/>
                    </w:rPr>
                  </w:pPr>
                  <w:r w:rsidRPr="001A5DD0">
                    <w:rPr>
                      <w:b w:val="0"/>
                      <w:bCs w:val="0"/>
                      <w:szCs w:val="22"/>
                    </w:rPr>
                    <w:lastRenderedPageBreak/>
                    <w:t>11b</w:t>
                  </w:r>
                </w:p>
              </w:tc>
              <w:tc>
                <w:tcPr>
                  <w:tcW w:w="1199" w:type="dxa"/>
                </w:tcPr>
                <w:p w14:paraId="7AB45C97"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Reservd</w:t>
                  </w:r>
                </w:p>
              </w:tc>
              <w:tc>
                <w:tcPr>
                  <w:tcW w:w="2475" w:type="dxa"/>
                </w:tcPr>
                <w:p w14:paraId="74510F01"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p>
              </w:tc>
            </w:tr>
          </w:tbl>
          <w:p w14:paraId="17171206" w14:textId="63D14C73"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p>
        </w:tc>
      </w:tr>
      <w:tr w:rsidR="00067CAC" w14:paraId="69F7A6AF"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2D689CC0" w14:textId="77777777" w:rsidR="00067CAC" w:rsidRDefault="00067CAC" w:rsidP="00067CAC">
            <w:pPr>
              <w:pStyle w:val="af2"/>
              <w:rPr>
                <w:b w:val="0"/>
                <w:bCs w:val="0"/>
                <w:szCs w:val="22"/>
              </w:rPr>
            </w:pPr>
            <w:r w:rsidRPr="005F0DC3">
              <w:rPr>
                <w:szCs w:val="22"/>
              </w:rPr>
              <w:lastRenderedPageBreak/>
              <w:t>s_axi_arlock</w:t>
            </w:r>
          </w:p>
          <w:p w14:paraId="13FA4352" w14:textId="5D01F1BE" w:rsidR="004B08C8" w:rsidRPr="004B08C8" w:rsidRDefault="004B08C8" w:rsidP="00067CAC">
            <w:pPr>
              <w:pStyle w:val="af2"/>
              <w:rPr>
                <w:b w:val="0"/>
                <w:bCs w:val="0"/>
                <w:szCs w:val="22"/>
              </w:rPr>
            </w:pPr>
            <w:r w:rsidRPr="004B08C8">
              <w:rPr>
                <w:b w:val="0"/>
                <w:bCs w:val="0"/>
                <w:szCs w:val="22"/>
              </w:rPr>
              <w:t>[S_COUNT-1:0]</w:t>
            </w:r>
          </w:p>
        </w:tc>
        <w:tc>
          <w:tcPr>
            <w:tcW w:w="332" w:type="pct"/>
          </w:tcPr>
          <w:p w14:paraId="02F56F65" w14:textId="6D4CE142"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1CBF1790" w14:textId="330E4158"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读地址锁定类型。</w:t>
            </w:r>
            <w:r>
              <w:rPr>
                <w:rFonts w:hint="eastAsia"/>
                <w:szCs w:val="22"/>
              </w:rPr>
              <w:t>A</w:t>
            </w:r>
            <w:r>
              <w:rPr>
                <w:szCs w:val="22"/>
              </w:rPr>
              <w:t>XI4</w:t>
            </w:r>
            <w:r>
              <w:rPr>
                <w:rFonts w:hint="eastAsia"/>
                <w:szCs w:val="22"/>
              </w:rPr>
              <w:t>不支持锁定事务。</w:t>
            </w:r>
            <w:r>
              <w:rPr>
                <w:rFonts w:hint="eastAsia"/>
                <w:szCs w:val="22"/>
              </w:rPr>
              <w:t>(AXI</w:t>
            </w:r>
            <w:r>
              <w:rPr>
                <w:szCs w:val="22"/>
              </w:rPr>
              <w:t>3</w:t>
            </w:r>
            <w:r>
              <w:rPr>
                <w:rFonts w:hint="eastAsia"/>
                <w:szCs w:val="22"/>
              </w:rPr>
              <w:t>必须支持锁定事务</w:t>
            </w:r>
            <w:r>
              <w:rPr>
                <w:rFonts w:hint="eastAsia"/>
                <w:szCs w:val="22"/>
              </w:rPr>
              <w:t>)</w:t>
            </w:r>
          </w:p>
        </w:tc>
      </w:tr>
      <w:tr w:rsidR="00067CAC" w14:paraId="46D1C08F"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F90B5CD" w14:textId="77777777" w:rsidR="00067CAC" w:rsidRDefault="00067CAC" w:rsidP="00067CAC">
            <w:pPr>
              <w:pStyle w:val="af2"/>
              <w:rPr>
                <w:b w:val="0"/>
                <w:bCs w:val="0"/>
                <w:szCs w:val="22"/>
              </w:rPr>
            </w:pPr>
            <w:r w:rsidRPr="005F0DC3">
              <w:rPr>
                <w:szCs w:val="22"/>
              </w:rPr>
              <w:t>s_axi_arcache</w:t>
            </w:r>
          </w:p>
          <w:p w14:paraId="44C1FCBE" w14:textId="337D7B02" w:rsidR="004B08C8" w:rsidRPr="004B08C8" w:rsidRDefault="004B08C8" w:rsidP="00067CAC">
            <w:pPr>
              <w:pStyle w:val="af2"/>
              <w:rPr>
                <w:b w:val="0"/>
                <w:bCs w:val="0"/>
                <w:szCs w:val="22"/>
              </w:rPr>
            </w:pPr>
            <w:r w:rsidRPr="004B08C8">
              <w:rPr>
                <w:b w:val="0"/>
                <w:bCs w:val="0"/>
                <w:szCs w:val="22"/>
              </w:rPr>
              <w:t>[S_COUNT*4-1:0]</w:t>
            </w:r>
          </w:p>
        </w:tc>
        <w:tc>
          <w:tcPr>
            <w:tcW w:w="332" w:type="pct"/>
          </w:tcPr>
          <w:p w14:paraId="6109D319" w14:textId="396AA095"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50F44A43" w14:textId="6A08BD2F"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M</w:t>
            </w:r>
            <w:r>
              <w:rPr>
                <w:szCs w:val="22"/>
              </w:rPr>
              <w:t>emory</w:t>
            </w:r>
            <w:r>
              <w:rPr>
                <w:rFonts w:hint="eastAsia"/>
                <w:szCs w:val="22"/>
              </w:rPr>
              <w:t>类型。</w:t>
            </w:r>
          </w:p>
        </w:tc>
      </w:tr>
      <w:tr w:rsidR="00067CAC" w14:paraId="2250D8AA"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35BFF16E" w14:textId="77777777" w:rsidR="00067CAC" w:rsidRDefault="00067CAC" w:rsidP="00067CAC">
            <w:pPr>
              <w:pStyle w:val="af2"/>
              <w:rPr>
                <w:b w:val="0"/>
                <w:bCs w:val="0"/>
                <w:szCs w:val="22"/>
              </w:rPr>
            </w:pPr>
            <w:r w:rsidRPr="005F0DC3">
              <w:rPr>
                <w:szCs w:val="22"/>
              </w:rPr>
              <w:t>s_axi_arprot</w:t>
            </w:r>
          </w:p>
          <w:p w14:paraId="085269EC" w14:textId="53AFB304" w:rsidR="004B08C8" w:rsidRPr="004B08C8" w:rsidRDefault="004B08C8" w:rsidP="00067CAC">
            <w:pPr>
              <w:pStyle w:val="af2"/>
              <w:rPr>
                <w:b w:val="0"/>
                <w:bCs w:val="0"/>
                <w:szCs w:val="22"/>
              </w:rPr>
            </w:pPr>
            <w:r w:rsidRPr="004B08C8">
              <w:rPr>
                <w:b w:val="0"/>
                <w:bCs w:val="0"/>
                <w:szCs w:val="22"/>
              </w:rPr>
              <w:t>[S_COUNT*3-1:0]</w:t>
            </w:r>
          </w:p>
        </w:tc>
        <w:tc>
          <w:tcPr>
            <w:tcW w:w="332" w:type="pct"/>
          </w:tcPr>
          <w:p w14:paraId="5CB648A5" w14:textId="4A9F347E"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580DBE78" w14:textId="1DB54F8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读地址保护类型。</w:t>
            </w:r>
          </w:p>
        </w:tc>
      </w:tr>
      <w:tr w:rsidR="00067CAC" w14:paraId="04423892"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6A0A1FAE" w14:textId="77777777" w:rsidR="00067CAC" w:rsidRDefault="00067CAC" w:rsidP="00067CAC">
            <w:pPr>
              <w:pStyle w:val="af2"/>
              <w:rPr>
                <w:b w:val="0"/>
                <w:bCs w:val="0"/>
                <w:szCs w:val="22"/>
              </w:rPr>
            </w:pPr>
            <w:r w:rsidRPr="005F0DC3">
              <w:rPr>
                <w:szCs w:val="22"/>
              </w:rPr>
              <w:t>s_axi_arqos</w:t>
            </w:r>
          </w:p>
          <w:p w14:paraId="5EB04192" w14:textId="092788C4" w:rsidR="004B08C8" w:rsidRPr="004B08C8" w:rsidRDefault="004B08C8" w:rsidP="00067CAC">
            <w:pPr>
              <w:pStyle w:val="af2"/>
              <w:rPr>
                <w:b w:val="0"/>
                <w:bCs w:val="0"/>
                <w:szCs w:val="22"/>
              </w:rPr>
            </w:pPr>
            <w:r w:rsidRPr="004B08C8">
              <w:rPr>
                <w:b w:val="0"/>
                <w:bCs w:val="0"/>
                <w:szCs w:val="22"/>
              </w:rPr>
              <w:t>[S_COUNT*4-1:0]</w:t>
            </w:r>
          </w:p>
        </w:tc>
        <w:tc>
          <w:tcPr>
            <w:tcW w:w="332" w:type="pct"/>
          </w:tcPr>
          <w:p w14:paraId="2AD07554" w14:textId="58ADA0BC"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1A31D196" w14:textId="7878443A"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Q</w:t>
            </w:r>
            <w:r>
              <w:rPr>
                <w:szCs w:val="22"/>
              </w:rPr>
              <w:t>oS</w:t>
            </w:r>
            <w:r>
              <w:rPr>
                <w:rFonts w:hint="eastAsia"/>
                <w:szCs w:val="22"/>
              </w:rPr>
              <w:t>标识。</w:t>
            </w:r>
            <w:r w:rsidRPr="00A764C8">
              <w:rPr>
                <w:szCs w:val="22"/>
              </w:rPr>
              <w:t>AXI4</w:t>
            </w:r>
            <w:r w:rsidRPr="00A764C8">
              <w:rPr>
                <w:szCs w:val="22"/>
              </w:rPr>
              <w:t>信号集被扩展为支持两个</w:t>
            </w:r>
            <w:r w:rsidRPr="00A764C8">
              <w:rPr>
                <w:szCs w:val="22"/>
              </w:rPr>
              <w:t>4</w:t>
            </w:r>
            <w:r w:rsidRPr="00A764C8">
              <w:rPr>
                <w:szCs w:val="22"/>
              </w:rPr>
              <w:t>位</w:t>
            </w:r>
            <w:r w:rsidRPr="00A764C8">
              <w:rPr>
                <w:szCs w:val="22"/>
              </w:rPr>
              <w:t>QoS</w:t>
            </w:r>
            <w:r w:rsidRPr="00A764C8">
              <w:rPr>
                <w:szCs w:val="22"/>
              </w:rPr>
              <w:t>标识符</w:t>
            </w:r>
            <w:r>
              <w:rPr>
                <w:rFonts w:hint="eastAsia"/>
                <w:szCs w:val="22"/>
              </w:rPr>
              <w:t>，分别对应</w:t>
            </w:r>
            <w:r>
              <w:rPr>
                <w:rFonts w:hint="eastAsia"/>
                <w:szCs w:val="22"/>
              </w:rPr>
              <w:t>AW</w:t>
            </w:r>
            <w:r>
              <w:rPr>
                <w:szCs w:val="22"/>
              </w:rPr>
              <w:t>QOS</w:t>
            </w:r>
            <w:r>
              <w:rPr>
                <w:rFonts w:hint="eastAsia"/>
                <w:szCs w:val="22"/>
              </w:rPr>
              <w:t>和</w:t>
            </w:r>
            <w:r>
              <w:rPr>
                <w:rFonts w:hint="eastAsia"/>
                <w:szCs w:val="22"/>
              </w:rPr>
              <w:t>A</w:t>
            </w:r>
            <w:r>
              <w:rPr>
                <w:szCs w:val="22"/>
              </w:rPr>
              <w:t>RQOS</w:t>
            </w:r>
            <w:r>
              <w:rPr>
                <w:rFonts w:hint="eastAsia"/>
                <w:szCs w:val="22"/>
              </w:rPr>
              <w:t>。</w:t>
            </w:r>
          </w:p>
        </w:tc>
      </w:tr>
      <w:tr w:rsidR="00067CAC" w14:paraId="72DFE878"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D42D145" w14:textId="77777777" w:rsidR="00067CAC" w:rsidRDefault="00067CAC" w:rsidP="00067CAC">
            <w:pPr>
              <w:pStyle w:val="af2"/>
              <w:rPr>
                <w:b w:val="0"/>
                <w:bCs w:val="0"/>
                <w:szCs w:val="22"/>
              </w:rPr>
            </w:pPr>
            <w:r w:rsidRPr="005F0DC3">
              <w:rPr>
                <w:szCs w:val="22"/>
              </w:rPr>
              <w:t>s_axi_aruser</w:t>
            </w:r>
          </w:p>
          <w:p w14:paraId="2FB1F32A" w14:textId="613ED97A" w:rsidR="004B08C8" w:rsidRPr="004B08C8" w:rsidRDefault="004B08C8" w:rsidP="00067CAC">
            <w:pPr>
              <w:pStyle w:val="af2"/>
              <w:rPr>
                <w:b w:val="0"/>
                <w:bCs w:val="0"/>
                <w:szCs w:val="22"/>
              </w:rPr>
            </w:pPr>
            <w:r w:rsidRPr="004B08C8">
              <w:rPr>
                <w:b w:val="0"/>
                <w:bCs w:val="0"/>
                <w:szCs w:val="22"/>
              </w:rPr>
              <w:t>[S_COUNT*ARUSER_WIDTH-1:0]</w:t>
            </w:r>
          </w:p>
        </w:tc>
        <w:tc>
          <w:tcPr>
            <w:tcW w:w="332" w:type="pct"/>
          </w:tcPr>
          <w:p w14:paraId="58CA6F8B" w14:textId="17FC39C5"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692606CD" w14:textId="46E5BFEB"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读地址用户自定义信号。</w:t>
            </w:r>
          </w:p>
        </w:tc>
      </w:tr>
      <w:tr w:rsidR="00067CAC" w14:paraId="2D8905FC"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3D2F43BB" w14:textId="77777777" w:rsidR="00067CAC" w:rsidRDefault="00067CAC" w:rsidP="00067CAC">
            <w:pPr>
              <w:pStyle w:val="af2"/>
              <w:rPr>
                <w:b w:val="0"/>
                <w:bCs w:val="0"/>
                <w:szCs w:val="22"/>
              </w:rPr>
            </w:pPr>
            <w:r w:rsidRPr="005F0DC3">
              <w:rPr>
                <w:szCs w:val="22"/>
              </w:rPr>
              <w:t>s_axi_arvalid</w:t>
            </w:r>
          </w:p>
          <w:p w14:paraId="24011B5E" w14:textId="6EE29AA7" w:rsidR="004B08C8" w:rsidRPr="004B08C8" w:rsidRDefault="004B08C8" w:rsidP="00067CAC">
            <w:pPr>
              <w:pStyle w:val="af2"/>
              <w:rPr>
                <w:b w:val="0"/>
                <w:bCs w:val="0"/>
                <w:szCs w:val="22"/>
              </w:rPr>
            </w:pPr>
            <w:r w:rsidRPr="004B08C8">
              <w:rPr>
                <w:b w:val="0"/>
                <w:bCs w:val="0"/>
                <w:szCs w:val="22"/>
              </w:rPr>
              <w:t>[S_COUNT-1:0]</w:t>
            </w:r>
          </w:p>
        </w:tc>
        <w:tc>
          <w:tcPr>
            <w:tcW w:w="332" w:type="pct"/>
          </w:tcPr>
          <w:p w14:paraId="59839A59" w14:textId="4240FC81"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28C520D3" w14:textId="6734F043"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读地址有效信号。</w:t>
            </w:r>
          </w:p>
        </w:tc>
      </w:tr>
      <w:tr w:rsidR="00067CAC" w14:paraId="193C4F86"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9BC8B97" w14:textId="77777777" w:rsidR="00067CAC" w:rsidRDefault="00067CAC" w:rsidP="00067CAC">
            <w:pPr>
              <w:pStyle w:val="af2"/>
              <w:rPr>
                <w:b w:val="0"/>
                <w:bCs w:val="0"/>
                <w:szCs w:val="22"/>
              </w:rPr>
            </w:pPr>
            <w:r w:rsidRPr="005F0DC3">
              <w:rPr>
                <w:szCs w:val="22"/>
              </w:rPr>
              <w:t>s_axi_arready</w:t>
            </w:r>
          </w:p>
          <w:p w14:paraId="7E5E3011" w14:textId="104BD182" w:rsidR="004B08C8" w:rsidRPr="004B08C8" w:rsidRDefault="004B08C8" w:rsidP="00067CAC">
            <w:pPr>
              <w:pStyle w:val="af2"/>
              <w:rPr>
                <w:b w:val="0"/>
                <w:bCs w:val="0"/>
                <w:szCs w:val="22"/>
              </w:rPr>
            </w:pPr>
            <w:r w:rsidRPr="004B08C8">
              <w:rPr>
                <w:b w:val="0"/>
                <w:bCs w:val="0"/>
                <w:szCs w:val="22"/>
              </w:rPr>
              <w:t>[S_COUNT-1:0]</w:t>
            </w:r>
          </w:p>
        </w:tc>
        <w:tc>
          <w:tcPr>
            <w:tcW w:w="332" w:type="pct"/>
          </w:tcPr>
          <w:p w14:paraId="7E66FC99" w14:textId="38A21EF3"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4FF586AC" w14:textId="08A35BDE"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读地址准备好信号。</w:t>
            </w:r>
          </w:p>
        </w:tc>
      </w:tr>
      <w:tr w:rsidR="00067CAC" w14:paraId="5F1FA26A"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21E8770" w14:textId="77777777" w:rsidR="00067CAC" w:rsidRDefault="00067CAC" w:rsidP="00067CAC">
            <w:pPr>
              <w:pStyle w:val="af2"/>
              <w:rPr>
                <w:b w:val="0"/>
                <w:bCs w:val="0"/>
                <w:szCs w:val="22"/>
              </w:rPr>
            </w:pPr>
            <w:r w:rsidRPr="005F0DC3">
              <w:rPr>
                <w:szCs w:val="22"/>
              </w:rPr>
              <w:t>s_axi_rid</w:t>
            </w:r>
          </w:p>
          <w:p w14:paraId="600AFF7B" w14:textId="550D5DA8" w:rsidR="004B08C8" w:rsidRPr="004B08C8" w:rsidRDefault="004B08C8" w:rsidP="00067CAC">
            <w:pPr>
              <w:pStyle w:val="af2"/>
              <w:rPr>
                <w:b w:val="0"/>
                <w:bCs w:val="0"/>
                <w:szCs w:val="22"/>
              </w:rPr>
            </w:pPr>
            <w:r w:rsidRPr="004B08C8">
              <w:rPr>
                <w:b w:val="0"/>
                <w:bCs w:val="0"/>
                <w:szCs w:val="22"/>
              </w:rPr>
              <w:t>[S_COUNT*ID_WIDTH-1:0]</w:t>
            </w:r>
          </w:p>
        </w:tc>
        <w:tc>
          <w:tcPr>
            <w:tcW w:w="332" w:type="pct"/>
          </w:tcPr>
          <w:p w14:paraId="20F7F018" w14:textId="602E9AD9"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62C29D76" w14:textId="57942F0A"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w:t>
            </w:r>
            <w:r>
              <w:rPr>
                <w:rFonts w:hint="eastAsia"/>
                <w:szCs w:val="22"/>
              </w:rPr>
              <w:t>ID</w:t>
            </w:r>
            <w:r>
              <w:rPr>
                <w:rFonts w:hint="eastAsia"/>
                <w:szCs w:val="22"/>
              </w:rPr>
              <w:t>。该数值必须与读地址</w:t>
            </w:r>
            <w:r>
              <w:rPr>
                <w:rFonts w:hint="eastAsia"/>
                <w:szCs w:val="22"/>
              </w:rPr>
              <w:t>ID</w:t>
            </w:r>
            <w:r>
              <w:rPr>
                <w:rFonts w:hint="eastAsia"/>
                <w:szCs w:val="22"/>
              </w:rPr>
              <w:t>匹配。</w:t>
            </w:r>
          </w:p>
        </w:tc>
      </w:tr>
      <w:tr w:rsidR="00067CAC" w14:paraId="34F6EE02"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261D6345" w14:textId="77777777" w:rsidR="00067CAC" w:rsidRDefault="00067CAC" w:rsidP="00067CAC">
            <w:pPr>
              <w:pStyle w:val="af2"/>
              <w:rPr>
                <w:b w:val="0"/>
                <w:bCs w:val="0"/>
                <w:szCs w:val="22"/>
              </w:rPr>
            </w:pPr>
            <w:r w:rsidRPr="005F0DC3">
              <w:rPr>
                <w:szCs w:val="22"/>
              </w:rPr>
              <w:t>s_axi_rdata</w:t>
            </w:r>
          </w:p>
          <w:p w14:paraId="2FCA7FC6" w14:textId="670C53F6" w:rsidR="004B08C8" w:rsidRPr="004B08C8" w:rsidRDefault="004B08C8" w:rsidP="00067CAC">
            <w:pPr>
              <w:pStyle w:val="af2"/>
              <w:rPr>
                <w:b w:val="0"/>
                <w:bCs w:val="0"/>
                <w:szCs w:val="22"/>
              </w:rPr>
            </w:pPr>
            <w:r w:rsidRPr="004B08C8">
              <w:rPr>
                <w:b w:val="0"/>
                <w:bCs w:val="0"/>
                <w:szCs w:val="22"/>
              </w:rPr>
              <w:t>[S_COUNT*DATA_WIDTH-1:0]</w:t>
            </w:r>
          </w:p>
        </w:tc>
        <w:tc>
          <w:tcPr>
            <w:tcW w:w="332" w:type="pct"/>
          </w:tcPr>
          <w:p w14:paraId="069491D8" w14:textId="76F75F5B"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0CABC6D1" w14:textId="597C2469"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w:t>
            </w:r>
          </w:p>
        </w:tc>
      </w:tr>
      <w:tr w:rsidR="00067CAC" w14:paraId="1758742F"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CCF4297" w14:textId="77777777" w:rsidR="00067CAC" w:rsidRDefault="00067CAC" w:rsidP="00067CAC">
            <w:pPr>
              <w:pStyle w:val="af2"/>
              <w:rPr>
                <w:b w:val="0"/>
                <w:bCs w:val="0"/>
                <w:szCs w:val="22"/>
              </w:rPr>
            </w:pPr>
            <w:r w:rsidRPr="005F0DC3">
              <w:rPr>
                <w:szCs w:val="22"/>
              </w:rPr>
              <w:t>s_axi_rresp</w:t>
            </w:r>
          </w:p>
          <w:p w14:paraId="1D0CC7AB" w14:textId="6FE7440C" w:rsidR="004B08C8" w:rsidRPr="004B08C8" w:rsidRDefault="004B08C8" w:rsidP="00067CAC">
            <w:pPr>
              <w:pStyle w:val="af2"/>
              <w:rPr>
                <w:b w:val="0"/>
                <w:bCs w:val="0"/>
                <w:szCs w:val="22"/>
              </w:rPr>
            </w:pPr>
            <w:r w:rsidRPr="004B08C8">
              <w:rPr>
                <w:b w:val="0"/>
                <w:bCs w:val="0"/>
                <w:szCs w:val="22"/>
              </w:rPr>
              <w:t>[S_COUNT*2-1:0]</w:t>
            </w:r>
          </w:p>
        </w:tc>
        <w:tc>
          <w:tcPr>
            <w:tcW w:w="332" w:type="pct"/>
          </w:tcPr>
          <w:p w14:paraId="0E54AAD0" w14:textId="0B120ED0"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1779280C" w14:textId="4F761331"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读响应。</w:t>
            </w:r>
          </w:p>
          <w:tbl>
            <w:tblPr>
              <w:tblStyle w:val="1-1"/>
              <w:tblW w:w="0" w:type="auto"/>
              <w:tblLook w:val="04A0" w:firstRow="1" w:lastRow="0" w:firstColumn="1" w:lastColumn="0" w:noHBand="0" w:noVBand="1"/>
            </w:tblPr>
            <w:tblGrid>
              <w:gridCol w:w="1344"/>
              <w:gridCol w:w="1153"/>
              <w:gridCol w:w="2136"/>
            </w:tblGrid>
            <w:tr w:rsidR="00067CAC" w14:paraId="329CEE4D" w14:textId="77777777" w:rsidTr="007D3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1E020045" w14:textId="2AE5E8AF" w:rsidR="00067CAC" w:rsidRDefault="00067CAC" w:rsidP="00067CAC">
                  <w:pPr>
                    <w:pStyle w:val="af2"/>
                    <w:jc w:val="center"/>
                    <w:rPr>
                      <w:szCs w:val="22"/>
                    </w:rPr>
                  </w:pPr>
                  <w:r>
                    <w:rPr>
                      <w:rFonts w:hint="eastAsia"/>
                      <w:szCs w:val="22"/>
                    </w:rPr>
                    <w:t>RR</w:t>
                  </w:r>
                  <w:r>
                    <w:rPr>
                      <w:szCs w:val="22"/>
                    </w:rPr>
                    <w:t>ESP[1:0]</w:t>
                  </w:r>
                </w:p>
              </w:tc>
              <w:tc>
                <w:tcPr>
                  <w:tcW w:w="1199" w:type="dxa"/>
                </w:tcPr>
                <w:p w14:paraId="4DD11B7A" w14:textId="77777777" w:rsidR="00067CAC" w:rsidRDefault="00067CAC" w:rsidP="00067CAC">
                  <w:pPr>
                    <w:pStyle w:val="af2"/>
                    <w:jc w:val="center"/>
                    <w:cnfStyle w:val="100000000000" w:firstRow="1" w:lastRow="0" w:firstColumn="0" w:lastColumn="0" w:oddVBand="0" w:evenVBand="0" w:oddHBand="0" w:evenHBand="0" w:firstRowFirstColumn="0" w:firstRowLastColumn="0" w:lastRowFirstColumn="0" w:lastRowLastColumn="0"/>
                    <w:rPr>
                      <w:szCs w:val="22"/>
                    </w:rPr>
                  </w:pPr>
                  <w:r>
                    <w:rPr>
                      <w:szCs w:val="22"/>
                    </w:rPr>
                    <w:t>Response</w:t>
                  </w:r>
                </w:p>
              </w:tc>
              <w:tc>
                <w:tcPr>
                  <w:tcW w:w="2475" w:type="dxa"/>
                </w:tcPr>
                <w:p w14:paraId="6A17EAF0" w14:textId="77777777" w:rsidR="00067CAC" w:rsidRDefault="00067CAC" w:rsidP="00067CAC">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ascii="Arial" w:hAnsi="Arial" w:cs="Arial"/>
                      <w:color w:val="333333"/>
                      <w:shd w:val="clear" w:color="auto" w:fill="FFFFFF"/>
                    </w:rPr>
                    <w:t>Description</w:t>
                  </w:r>
                </w:p>
              </w:tc>
            </w:tr>
            <w:tr w:rsidR="00067CAC" w14:paraId="0AAD986F"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496ED624" w14:textId="77777777" w:rsidR="00067CAC" w:rsidRPr="001A5DD0" w:rsidRDefault="00067CAC" w:rsidP="00067CAC">
                  <w:pPr>
                    <w:pStyle w:val="af2"/>
                    <w:rPr>
                      <w:b w:val="0"/>
                      <w:bCs w:val="0"/>
                      <w:szCs w:val="22"/>
                    </w:rPr>
                  </w:pPr>
                  <w:r w:rsidRPr="001A5DD0">
                    <w:rPr>
                      <w:rFonts w:hint="eastAsia"/>
                      <w:b w:val="0"/>
                      <w:bCs w:val="0"/>
                      <w:szCs w:val="22"/>
                    </w:rPr>
                    <w:t>0</w:t>
                  </w:r>
                  <w:r w:rsidRPr="001A5DD0">
                    <w:rPr>
                      <w:b w:val="0"/>
                      <w:bCs w:val="0"/>
                      <w:szCs w:val="22"/>
                    </w:rPr>
                    <w:t>0</w:t>
                  </w:r>
                  <w:r w:rsidRPr="001A5DD0">
                    <w:rPr>
                      <w:rFonts w:hint="eastAsia"/>
                      <w:b w:val="0"/>
                      <w:bCs w:val="0"/>
                      <w:szCs w:val="22"/>
                    </w:rPr>
                    <w:t>b</w:t>
                  </w:r>
                </w:p>
              </w:tc>
              <w:tc>
                <w:tcPr>
                  <w:tcW w:w="1199" w:type="dxa"/>
                </w:tcPr>
                <w:p w14:paraId="3C19F892"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OKAY</w:t>
                  </w:r>
                </w:p>
              </w:tc>
              <w:tc>
                <w:tcPr>
                  <w:tcW w:w="2475" w:type="dxa"/>
                </w:tcPr>
                <w:p w14:paraId="4B61DC8B" w14:textId="77777777" w:rsidR="00067CAC" w:rsidRPr="001C025D"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N</w:t>
                  </w:r>
                  <w:r>
                    <w:rPr>
                      <w:szCs w:val="22"/>
                    </w:rPr>
                    <w:t>ormal</w:t>
                  </w:r>
                  <w:r w:rsidRPr="00F24D18">
                    <w:rPr>
                      <w:rFonts w:hint="eastAsia"/>
                      <w:szCs w:val="22"/>
                    </w:rPr>
                    <w:t>访问成功。</w:t>
                  </w:r>
                </w:p>
                <w:p w14:paraId="0456A2BB" w14:textId="77777777" w:rsidR="00067CAC" w:rsidRPr="001C025D"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p>
              </w:tc>
            </w:tr>
            <w:tr w:rsidR="00067CAC" w14:paraId="64114424"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40BD8C27" w14:textId="77777777" w:rsidR="00067CAC" w:rsidRPr="001A5DD0" w:rsidRDefault="00067CAC" w:rsidP="00067CAC">
                  <w:pPr>
                    <w:pStyle w:val="af2"/>
                    <w:rPr>
                      <w:b w:val="0"/>
                      <w:bCs w:val="0"/>
                      <w:szCs w:val="22"/>
                    </w:rPr>
                  </w:pPr>
                  <w:r w:rsidRPr="001A5DD0">
                    <w:rPr>
                      <w:b w:val="0"/>
                      <w:bCs w:val="0"/>
                      <w:szCs w:val="22"/>
                    </w:rPr>
                    <w:t>01b</w:t>
                  </w:r>
                </w:p>
              </w:tc>
              <w:tc>
                <w:tcPr>
                  <w:tcW w:w="1199" w:type="dxa"/>
                </w:tcPr>
                <w:p w14:paraId="42B685FD"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EXOKAY</w:t>
                  </w:r>
                </w:p>
              </w:tc>
              <w:tc>
                <w:tcPr>
                  <w:tcW w:w="2475" w:type="dxa"/>
                </w:tcPr>
                <w:p w14:paraId="6F3F223C"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Exclusive</w:t>
                  </w:r>
                  <w:r>
                    <w:rPr>
                      <w:rFonts w:hint="eastAsia"/>
                      <w:szCs w:val="22"/>
                    </w:rPr>
                    <w:t>访问成功。</w:t>
                  </w:r>
                </w:p>
              </w:tc>
            </w:tr>
            <w:tr w:rsidR="00067CAC" w14:paraId="76FED651"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05700C19" w14:textId="77777777" w:rsidR="00067CAC" w:rsidRPr="001A5DD0" w:rsidRDefault="00067CAC" w:rsidP="00067CAC">
                  <w:pPr>
                    <w:pStyle w:val="af2"/>
                    <w:rPr>
                      <w:b w:val="0"/>
                      <w:bCs w:val="0"/>
                      <w:szCs w:val="22"/>
                    </w:rPr>
                  </w:pPr>
                  <w:r w:rsidRPr="001A5DD0">
                    <w:rPr>
                      <w:b w:val="0"/>
                      <w:bCs w:val="0"/>
                      <w:szCs w:val="22"/>
                    </w:rPr>
                    <w:t>10b</w:t>
                  </w:r>
                </w:p>
              </w:tc>
              <w:tc>
                <w:tcPr>
                  <w:tcW w:w="1199" w:type="dxa"/>
                </w:tcPr>
                <w:p w14:paraId="368CC797"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t>SLVERR</w:t>
                  </w:r>
                </w:p>
              </w:tc>
              <w:tc>
                <w:tcPr>
                  <w:tcW w:w="2475" w:type="dxa"/>
                </w:tcPr>
                <w:p w14:paraId="51D1C1A6" w14:textId="77777777" w:rsidR="00067CAC" w:rsidRPr="001A5DD0"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S</w:t>
                  </w:r>
                  <w:r>
                    <w:rPr>
                      <w:szCs w:val="22"/>
                    </w:rPr>
                    <w:t>lave</w:t>
                  </w:r>
                  <w:r>
                    <w:rPr>
                      <w:rFonts w:hint="eastAsia"/>
                      <w:szCs w:val="22"/>
                    </w:rPr>
                    <w:t>错误。指示访问错误。</w:t>
                  </w:r>
                </w:p>
              </w:tc>
            </w:tr>
            <w:tr w:rsidR="00067CAC" w14:paraId="636EFFBC" w14:textId="77777777" w:rsidTr="007D3747">
              <w:tc>
                <w:tcPr>
                  <w:cnfStyle w:val="001000000000" w:firstRow="0" w:lastRow="0" w:firstColumn="1" w:lastColumn="0" w:oddVBand="0" w:evenVBand="0" w:oddHBand="0" w:evenHBand="0" w:firstRowFirstColumn="0" w:firstRowLastColumn="0" w:lastRowFirstColumn="0" w:lastRowLastColumn="0"/>
                  <w:tcW w:w="1420" w:type="dxa"/>
                </w:tcPr>
                <w:p w14:paraId="2970D98A" w14:textId="77777777" w:rsidR="00067CAC" w:rsidRPr="001A5DD0" w:rsidRDefault="00067CAC" w:rsidP="00067CAC">
                  <w:pPr>
                    <w:pStyle w:val="af2"/>
                    <w:rPr>
                      <w:b w:val="0"/>
                      <w:bCs w:val="0"/>
                      <w:szCs w:val="22"/>
                    </w:rPr>
                  </w:pPr>
                  <w:r w:rsidRPr="001A5DD0">
                    <w:rPr>
                      <w:b w:val="0"/>
                      <w:bCs w:val="0"/>
                      <w:szCs w:val="22"/>
                    </w:rPr>
                    <w:t>11b</w:t>
                  </w:r>
                </w:p>
              </w:tc>
              <w:tc>
                <w:tcPr>
                  <w:tcW w:w="1199" w:type="dxa"/>
                </w:tcPr>
                <w:p w14:paraId="69563D33"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t>DECERR</w:t>
                  </w:r>
                </w:p>
              </w:tc>
              <w:tc>
                <w:tcPr>
                  <w:tcW w:w="2475" w:type="dxa"/>
                </w:tcPr>
                <w:p w14:paraId="2C76C4F7" w14:textId="77777777"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D</w:t>
                  </w:r>
                  <w:r>
                    <w:rPr>
                      <w:szCs w:val="22"/>
                    </w:rPr>
                    <w:t>ecode</w:t>
                  </w:r>
                  <w:r>
                    <w:rPr>
                      <w:rFonts w:hint="eastAsia"/>
                      <w:szCs w:val="22"/>
                    </w:rPr>
                    <w:t>错误。通常用来指示没有访问对应的访问地址。</w:t>
                  </w:r>
                </w:p>
              </w:tc>
            </w:tr>
          </w:tbl>
          <w:p w14:paraId="6129B02C" w14:textId="77777777" w:rsidR="00067CAC" w:rsidRPr="00C06382"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p>
        </w:tc>
      </w:tr>
      <w:tr w:rsidR="00067CAC" w14:paraId="7B009E86"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3AA9310" w14:textId="77777777" w:rsidR="00067CAC" w:rsidRDefault="00067CAC" w:rsidP="00067CAC">
            <w:pPr>
              <w:pStyle w:val="af2"/>
              <w:rPr>
                <w:b w:val="0"/>
                <w:bCs w:val="0"/>
                <w:szCs w:val="22"/>
              </w:rPr>
            </w:pPr>
            <w:r w:rsidRPr="005F0DC3">
              <w:rPr>
                <w:szCs w:val="22"/>
              </w:rPr>
              <w:t>s_axi_rlast</w:t>
            </w:r>
          </w:p>
          <w:p w14:paraId="7EDA5467" w14:textId="2D6E7FDF" w:rsidR="004B08C8" w:rsidRPr="004B08C8" w:rsidRDefault="004B08C8" w:rsidP="00067CAC">
            <w:pPr>
              <w:pStyle w:val="af2"/>
              <w:rPr>
                <w:b w:val="0"/>
                <w:bCs w:val="0"/>
                <w:szCs w:val="22"/>
              </w:rPr>
            </w:pPr>
            <w:r w:rsidRPr="004B08C8">
              <w:rPr>
                <w:b w:val="0"/>
                <w:bCs w:val="0"/>
                <w:szCs w:val="22"/>
              </w:rPr>
              <w:t>[S_COUNT-1:0]</w:t>
            </w:r>
          </w:p>
        </w:tc>
        <w:tc>
          <w:tcPr>
            <w:tcW w:w="332" w:type="pct"/>
          </w:tcPr>
          <w:p w14:paraId="18E4FF50" w14:textId="4ECEF2A4"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24235856" w14:textId="74986D8B"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读数据结束。表示一次</w:t>
            </w:r>
            <w:r>
              <w:rPr>
                <w:rFonts w:hint="eastAsia"/>
                <w:szCs w:val="22"/>
              </w:rPr>
              <w:t>Burst</w:t>
            </w:r>
            <w:r>
              <w:rPr>
                <w:rFonts w:hint="eastAsia"/>
                <w:szCs w:val="22"/>
              </w:rPr>
              <w:t>传输的最后一个传输周期。</w:t>
            </w:r>
          </w:p>
        </w:tc>
      </w:tr>
      <w:tr w:rsidR="00067CAC" w14:paraId="4CC11238"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64EADC2" w14:textId="77777777" w:rsidR="00067CAC" w:rsidRDefault="00067CAC" w:rsidP="00067CAC">
            <w:pPr>
              <w:pStyle w:val="af2"/>
              <w:rPr>
                <w:b w:val="0"/>
                <w:bCs w:val="0"/>
                <w:szCs w:val="22"/>
              </w:rPr>
            </w:pPr>
            <w:r w:rsidRPr="005F0DC3">
              <w:rPr>
                <w:szCs w:val="22"/>
              </w:rPr>
              <w:t>s_axi_ruser</w:t>
            </w:r>
          </w:p>
          <w:p w14:paraId="0ABB7BFE" w14:textId="5AF9C6DB" w:rsidR="004B08C8" w:rsidRPr="004B08C8" w:rsidRDefault="004B08C8" w:rsidP="00067CAC">
            <w:pPr>
              <w:pStyle w:val="af2"/>
              <w:rPr>
                <w:b w:val="0"/>
                <w:bCs w:val="0"/>
                <w:szCs w:val="22"/>
              </w:rPr>
            </w:pPr>
            <w:r w:rsidRPr="004B08C8">
              <w:rPr>
                <w:b w:val="0"/>
                <w:bCs w:val="0"/>
                <w:szCs w:val="22"/>
              </w:rPr>
              <w:t>[S_COUNT*RUSER_WIDTH-1:0]</w:t>
            </w:r>
          </w:p>
        </w:tc>
        <w:tc>
          <w:tcPr>
            <w:tcW w:w="332" w:type="pct"/>
          </w:tcPr>
          <w:p w14:paraId="55906D0E" w14:textId="743F5671"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20B4A23F" w14:textId="14C387CD"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读数据用户自定义信号。</w:t>
            </w:r>
          </w:p>
        </w:tc>
      </w:tr>
      <w:tr w:rsidR="00067CAC" w14:paraId="07A949F4"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1908D87" w14:textId="77777777" w:rsidR="00067CAC" w:rsidRDefault="00067CAC" w:rsidP="00067CAC">
            <w:pPr>
              <w:pStyle w:val="af2"/>
              <w:rPr>
                <w:b w:val="0"/>
                <w:bCs w:val="0"/>
                <w:szCs w:val="22"/>
              </w:rPr>
            </w:pPr>
            <w:r w:rsidRPr="005F0DC3">
              <w:rPr>
                <w:szCs w:val="22"/>
              </w:rPr>
              <w:t>s_axi_rvalid</w:t>
            </w:r>
          </w:p>
          <w:p w14:paraId="60DA482E" w14:textId="0BA5E23F" w:rsidR="004B08C8" w:rsidRPr="004B08C8" w:rsidRDefault="004B08C8" w:rsidP="00067CAC">
            <w:pPr>
              <w:pStyle w:val="af2"/>
              <w:rPr>
                <w:b w:val="0"/>
                <w:bCs w:val="0"/>
                <w:szCs w:val="22"/>
              </w:rPr>
            </w:pPr>
            <w:r w:rsidRPr="004B08C8">
              <w:rPr>
                <w:b w:val="0"/>
                <w:bCs w:val="0"/>
                <w:szCs w:val="22"/>
              </w:rPr>
              <w:t>[S_COUNT-1:0]</w:t>
            </w:r>
          </w:p>
        </w:tc>
        <w:tc>
          <w:tcPr>
            <w:tcW w:w="332" w:type="pct"/>
          </w:tcPr>
          <w:p w14:paraId="310FF610" w14:textId="3CE4173A"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4C5F8620" w14:textId="6FE6F4F8"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读数据有效信号。</w:t>
            </w:r>
          </w:p>
        </w:tc>
      </w:tr>
      <w:tr w:rsidR="00067CAC" w14:paraId="30B9BC1C"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981A5D4" w14:textId="77777777" w:rsidR="00067CAC" w:rsidRDefault="00067CAC" w:rsidP="00067CAC">
            <w:pPr>
              <w:pStyle w:val="af2"/>
              <w:rPr>
                <w:b w:val="0"/>
                <w:bCs w:val="0"/>
                <w:szCs w:val="22"/>
              </w:rPr>
            </w:pPr>
            <w:r w:rsidRPr="005F0DC3">
              <w:rPr>
                <w:szCs w:val="22"/>
              </w:rPr>
              <w:t>s_axi_rready</w:t>
            </w:r>
          </w:p>
          <w:p w14:paraId="32DE4541" w14:textId="669E134A" w:rsidR="004B08C8" w:rsidRPr="004B08C8" w:rsidRDefault="004B08C8" w:rsidP="00067CAC">
            <w:pPr>
              <w:pStyle w:val="af2"/>
              <w:rPr>
                <w:b w:val="0"/>
                <w:bCs w:val="0"/>
                <w:szCs w:val="22"/>
              </w:rPr>
            </w:pPr>
            <w:r w:rsidRPr="004B08C8">
              <w:rPr>
                <w:b w:val="0"/>
                <w:bCs w:val="0"/>
                <w:szCs w:val="22"/>
              </w:rPr>
              <w:t>[S_COUNT-1:0]</w:t>
            </w:r>
          </w:p>
        </w:tc>
        <w:tc>
          <w:tcPr>
            <w:tcW w:w="332" w:type="pct"/>
          </w:tcPr>
          <w:p w14:paraId="1413A59C" w14:textId="47323426"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50C500BA" w14:textId="5801770C"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读数据准备好信号。</w:t>
            </w:r>
          </w:p>
        </w:tc>
      </w:tr>
      <w:tr w:rsidR="00067CAC" w14:paraId="6937F73E" w14:textId="77777777" w:rsidTr="00067CAC">
        <w:tc>
          <w:tcPr>
            <w:cnfStyle w:val="001000000000" w:firstRow="0" w:lastRow="0" w:firstColumn="1" w:lastColumn="0" w:oddVBand="0" w:evenVBand="0" w:oddHBand="0" w:evenHBand="0" w:firstRowFirstColumn="0" w:firstRowLastColumn="0" w:lastRowFirstColumn="0" w:lastRowLastColumn="0"/>
            <w:tcW w:w="5000" w:type="pct"/>
            <w:gridSpan w:val="3"/>
            <w:vAlign w:val="center"/>
          </w:tcPr>
          <w:p w14:paraId="168436D3" w14:textId="1F2450F0" w:rsidR="00067CAC" w:rsidRPr="00067CAC" w:rsidRDefault="00067CAC" w:rsidP="001E334A">
            <w:pPr>
              <w:pStyle w:val="af1"/>
              <w:rPr>
                <w:szCs w:val="22"/>
              </w:rPr>
            </w:pPr>
            <w:r w:rsidRPr="001E334A">
              <w:rPr>
                <w:b/>
              </w:rPr>
              <w:lastRenderedPageBreak/>
              <w:t>AXI4 Master</w:t>
            </w:r>
            <w:r w:rsidRPr="001E334A">
              <w:rPr>
                <w:rFonts w:hint="eastAsia"/>
                <w:b/>
              </w:rPr>
              <w:t>接口</w:t>
            </w:r>
          </w:p>
        </w:tc>
      </w:tr>
      <w:tr w:rsidR="00067CAC" w14:paraId="55A7709B"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22A00A6C" w14:textId="77777777" w:rsidR="00067CAC" w:rsidRDefault="00067CAC" w:rsidP="00067CAC">
            <w:pPr>
              <w:rPr>
                <w:b w:val="0"/>
                <w:bCs w:val="0"/>
                <w:szCs w:val="22"/>
              </w:rPr>
            </w:pPr>
            <w:r w:rsidRPr="00E62829">
              <w:rPr>
                <w:szCs w:val="22"/>
              </w:rPr>
              <w:t>m_axi_awid</w:t>
            </w:r>
          </w:p>
          <w:p w14:paraId="7B9D8E80" w14:textId="0B6449FB" w:rsidR="003E4AC0" w:rsidRPr="003E4AC0" w:rsidRDefault="003E4AC0" w:rsidP="00067CAC">
            <w:pPr>
              <w:rPr>
                <w:b w:val="0"/>
                <w:bCs w:val="0"/>
                <w:szCs w:val="22"/>
              </w:rPr>
            </w:pPr>
            <w:r w:rsidRPr="003E4AC0">
              <w:rPr>
                <w:b w:val="0"/>
                <w:bCs w:val="0"/>
                <w:szCs w:val="22"/>
              </w:rPr>
              <w:t>[M_COUNT*ID_WIDTH-1:0]</w:t>
            </w:r>
          </w:p>
        </w:tc>
        <w:tc>
          <w:tcPr>
            <w:tcW w:w="332" w:type="pct"/>
          </w:tcPr>
          <w:p w14:paraId="6670C872" w14:textId="65A4F7CF" w:rsidR="00067CAC" w:rsidRDefault="00067CAC" w:rsidP="00067CAC">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0FC6B8AD" w14:textId="0AC4239C"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ID</w:t>
            </w:r>
            <w:r>
              <w:rPr>
                <w:rFonts w:hint="eastAsia"/>
                <w:szCs w:val="22"/>
              </w:rPr>
              <w:t>。</w:t>
            </w:r>
          </w:p>
        </w:tc>
      </w:tr>
      <w:tr w:rsidR="00067CAC" w14:paraId="40A04874"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69B865FE" w14:textId="77777777" w:rsidR="00067CAC" w:rsidRDefault="00067CAC" w:rsidP="00067CAC">
            <w:pPr>
              <w:rPr>
                <w:b w:val="0"/>
                <w:bCs w:val="0"/>
                <w:szCs w:val="22"/>
              </w:rPr>
            </w:pPr>
            <w:r w:rsidRPr="00E62829">
              <w:rPr>
                <w:szCs w:val="22"/>
              </w:rPr>
              <w:t>m_axi_awaddr</w:t>
            </w:r>
          </w:p>
          <w:p w14:paraId="1397C726" w14:textId="0FC0602F" w:rsidR="003E4AC0" w:rsidRPr="003E4AC0" w:rsidRDefault="003E4AC0" w:rsidP="00067CAC">
            <w:pPr>
              <w:rPr>
                <w:b w:val="0"/>
                <w:bCs w:val="0"/>
                <w:szCs w:val="22"/>
              </w:rPr>
            </w:pPr>
            <w:r w:rsidRPr="003E4AC0">
              <w:rPr>
                <w:b w:val="0"/>
                <w:bCs w:val="0"/>
                <w:szCs w:val="22"/>
              </w:rPr>
              <w:t>[M_COUNT*ADDR_WIDTH-1:0]</w:t>
            </w:r>
          </w:p>
        </w:tc>
        <w:tc>
          <w:tcPr>
            <w:tcW w:w="332" w:type="pct"/>
          </w:tcPr>
          <w:p w14:paraId="40BFB24E" w14:textId="04C39A44" w:rsidR="00067CAC" w:rsidRDefault="00067CAC" w:rsidP="00067CAC">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15282857" w14:textId="2196C77A" w:rsidR="00067CAC" w:rsidRDefault="00067CAC" w:rsidP="00067CAC">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p>
        </w:tc>
      </w:tr>
      <w:tr w:rsidR="008D35C8" w14:paraId="33F34472"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66EE5C0E" w14:textId="77777777" w:rsidR="008D35C8" w:rsidRDefault="008D35C8" w:rsidP="008D35C8">
            <w:pPr>
              <w:rPr>
                <w:b w:val="0"/>
                <w:bCs w:val="0"/>
                <w:szCs w:val="22"/>
              </w:rPr>
            </w:pPr>
            <w:r w:rsidRPr="00E62829">
              <w:rPr>
                <w:szCs w:val="22"/>
              </w:rPr>
              <w:t>m_axi_awlen</w:t>
            </w:r>
          </w:p>
          <w:p w14:paraId="72E91D3B" w14:textId="5EF21618" w:rsidR="003E4AC0" w:rsidRPr="003E4AC0" w:rsidRDefault="003E4AC0" w:rsidP="008D35C8">
            <w:pPr>
              <w:rPr>
                <w:b w:val="0"/>
                <w:bCs w:val="0"/>
                <w:szCs w:val="22"/>
              </w:rPr>
            </w:pPr>
            <w:r w:rsidRPr="003E4AC0">
              <w:rPr>
                <w:b w:val="0"/>
                <w:bCs w:val="0"/>
                <w:szCs w:val="22"/>
              </w:rPr>
              <w:t>[M_COUNT*8-1:0]</w:t>
            </w:r>
          </w:p>
        </w:tc>
        <w:tc>
          <w:tcPr>
            <w:tcW w:w="332" w:type="pct"/>
          </w:tcPr>
          <w:p w14:paraId="74134D00" w14:textId="64EC9535"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237E00D9" w14:textId="6324FE13"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B</w:t>
            </w:r>
            <w:r>
              <w:rPr>
                <w:szCs w:val="22"/>
              </w:rPr>
              <w:t>urst</w:t>
            </w:r>
            <w:r>
              <w:rPr>
                <w:rFonts w:hint="eastAsia"/>
                <w:szCs w:val="22"/>
              </w:rPr>
              <w:t>长度。表示一次</w:t>
            </w:r>
            <w:r>
              <w:rPr>
                <w:rFonts w:hint="eastAsia"/>
                <w:szCs w:val="22"/>
              </w:rPr>
              <w:t>Burst</w:t>
            </w:r>
            <w:r>
              <w:rPr>
                <w:rFonts w:hint="eastAsia"/>
                <w:szCs w:val="22"/>
              </w:rPr>
              <w:t>传输的周期数。</w:t>
            </w:r>
            <w:r>
              <w:rPr>
                <w:rFonts w:hint="eastAsia"/>
                <w:szCs w:val="22"/>
              </w:rPr>
              <w:t>B</w:t>
            </w:r>
            <w:r>
              <w:rPr>
                <w:szCs w:val="22"/>
              </w:rPr>
              <w:t>urst_Length = Axlen[7:0] + 1</w:t>
            </w:r>
            <w:r>
              <w:rPr>
                <w:rFonts w:hint="eastAsia"/>
                <w:szCs w:val="22"/>
              </w:rPr>
              <w:t>。</w:t>
            </w:r>
          </w:p>
        </w:tc>
      </w:tr>
      <w:tr w:rsidR="008D35C8" w14:paraId="79AF9A6D"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64F7676" w14:textId="77777777" w:rsidR="008D35C8" w:rsidRDefault="008D35C8" w:rsidP="008D35C8">
            <w:pPr>
              <w:rPr>
                <w:b w:val="0"/>
                <w:bCs w:val="0"/>
                <w:szCs w:val="22"/>
              </w:rPr>
            </w:pPr>
            <w:r w:rsidRPr="00E62829">
              <w:rPr>
                <w:szCs w:val="22"/>
              </w:rPr>
              <w:t>m_axi_awsize</w:t>
            </w:r>
          </w:p>
          <w:p w14:paraId="30B559F9" w14:textId="6C33958A" w:rsidR="003E4AC0" w:rsidRPr="003E4AC0" w:rsidRDefault="003E4AC0" w:rsidP="008D35C8">
            <w:pPr>
              <w:rPr>
                <w:b w:val="0"/>
                <w:bCs w:val="0"/>
                <w:szCs w:val="22"/>
              </w:rPr>
            </w:pPr>
            <w:r w:rsidRPr="003E4AC0">
              <w:rPr>
                <w:b w:val="0"/>
                <w:bCs w:val="0"/>
                <w:szCs w:val="22"/>
              </w:rPr>
              <w:t>[M_COUNT*3-1:0]</w:t>
            </w:r>
          </w:p>
        </w:tc>
        <w:tc>
          <w:tcPr>
            <w:tcW w:w="332" w:type="pct"/>
          </w:tcPr>
          <w:p w14:paraId="384970FC" w14:textId="700AE979"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6DABC8BB"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B</w:t>
            </w:r>
            <w:r>
              <w:rPr>
                <w:szCs w:val="22"/>
              </w:rPr>
              <w:t>urst</w:t>
            </w:r>
            <w:r>
              <w:rPr>
                <w:rFonts w:hint="eastAsia"/>
                <w:szCs w:val="22"/>
              </w:rPr>
              <w:t>大小。表示每一周期传输最大的字节数。</w:t>
            </w:r>
          </w:p>
          <w:p w14:paraId="748050FB" w14:textId="72409ED9"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B</w:t>
            </w:r>
            <w:r>
              <w:rPr>
                <w:szCs w:val="22"/>
              </w:rPr>
              <w:t>yte_Length = 2</w:t>
            </w:r>
            <w:r w:rsidRPr="00BC0980">
              <w:rPr>
                <w:szCs w:val="22"/>
                <w:vertAlign w:val="superscript"/>
              </w:rPr>
              <w:t>Axsize[2:0]</w:t>
            </w:r>
            <w:r>
              <w:rPr>
                <w:rFonts w:hint="eastAsia"/>
                <w:szCs w:val="22"/>
              </w:rPr>
              <w:t>。</w:t>
            </w:r>
          </w:p>
        </w:tc>
      </w:tr>
      <w:tr w:rsidR="008D35C8" w14:paraId="286CD133"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CA8A676" w14:textId="77777777" w:rsidR="008D35C8" w:rsidRDefault="008D35C8" w:rsidP="008D35C8">
            <w:pPr>
              <w:rPr>
                <w:b w:val="0"/>
                <w:bCs w:val="0"/>
                <w:szCs w:val="22"/>
              </w:rPr>
            </w:pPr>
            <w:r w:rsidRPr="00E62829">
              <w:rPr>
                <w:szCs w:val="22"/>
              </w:rPr>
              <w:t>m_axi_awburst</w:t>
            </w:r>
          </w:p>
          <w:p w14:paraId="354DE377" w14:textId="44DADE13" w:rsidR="00E33B58" w:rsidRPr="00E33B58" w:rsidRDefault="00E33B58" w:rsidP="008D35C8">
            <w:pPr>
              <w:rPr>
                <w:b w:val="0"/>
                <w:bCs w:val="0"/>
                <w:szCs w:val="22"/>
              </w:rPr>
            </w:pPr>
            <w:r w:rsidRPr="00E33B58">
              <w:rPr>
                <w:b w:val="0"/>
                <w:bCs w:val="0"/>
                <w:szCs w:val="22"/>
              </w:rPr>
              <w:t>[M_COUNT*2-1:0]</w:t>
            </w:r>
          </w:p>
        </w:tc>
        <w:tc>
          <w:tcPr>
            <w:tcW w:w="332" w:type="pct"/>
          </w:tcPr>
          <w:p w14:paraId="081C0D46" w14:textId="06309B9C"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11CE5AAF"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B</w:t>
            </w:r>
            <w:r>
              <w:rPr>
                <w:szCs w:val="22"/>
              </w:rPr>
              <w:t>urst</w:t>
            </w:r>
            <w:r>
              <w:rPr>
                <w:rFonts w:hint="eastAsia"/>
                <w:szCs w:val="22"/>
              </w:rPr>
              <w:t>类型。</w:t>
            </w:r>
          </w:p>
          <w:tbl>
            <w:tblPr>
              <w:tblStyle w:val="1-1"/>
              <w:tblW w:w="0" w:type="auto"/>
              <w:tblLook w:val="04A0" w:firstRow="1" w:lastRow="0" w:firstColumn="1" w:lastColumn="0" w:noHBand="0" w:noVBand="1"/>
            </w:tblPr>
            <w:tblGrid>
              <w:gridCol w:w="1420"/>
              <w:gridCol w:w="1100"/>
              <w:gridCol w:w="2113"/>
            </w:tblGrid>
            <w:tr w:rsidR="008D35C8" w14:paraId="4E787A06" w14:textId="77777777" w:rsidTr="00675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3479A917" w14:textId="77777777" w:rsidR="008D35C8" w:rsidRDefault="008D35C8" w:rsidP="008D35C8">
                  <w:pPr>
                    <w:pStyle w:val="af2"/>
                    <w:jc w:val="center"/>
                    <w:rPr>
                      <w:szCs w:val="22"/>
                    </w:rPr>
                  </w:pPr>
                  <w:r>
                    <w:rPr>
                      <w:rFonts w:hint="eastAsia"/>
                      <w:szCs w:val="22"/>
                    </w:rPr>
                    <w:t>A</w:t>
                  </w:r>
                  <w:r>
                    <w:rPr>
                      <w:szCs w:val="22"/>
                    </w:rPr>
                    <w:t>xBURST[1:0]</w:t>
                  </w:r>
                </w:p>
              </w:tc>
              <w:tc>
                <w:tcPr>
                  <w:tcW w:w="1199" w:type="dxa"/>
                </w:tcPr>
                <w:p w14:paraId="3A58B611" w14:textId="77777777" w:rsidR="008D35C8" w:rsidRDefault="008D35C8" w:rsidP="008D35C8">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hint="eastAsia"/>
                      <w:szCs w:val="22"/>
                    </w:rPr>
                    <w:t>B</w:t>
                  </w:r>
                  <w:r>
                    <w:rPr>
                      <w:szCs w:val="22"/>
                    </w:rPr>
                    <w:t>urst Type</w:t>
                  </w:r>
                </w:p>
              </w:tc>
              <w:tc>
                <w:tcPr>
                  <w:tcW w:w="2475" w:type="dxa"/>
                </w:tcPr>
                <w:p w14:paraId="784D746D" w14:textId="77777777" w:rsidR="008D35C8" w:rsidRDefault="008D35C8" w:rsidP="008D35C8">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ascii="Arial" w:hAnsi="Arial" w:cs="Arial"/>
                      <w:color w:val="333333"/>
                      <w:shd w:val="clear" w:color="auto" w:fill="FFFFFF"/>
                    </w:rPr>
                    <w:t>Description</w:t>
                  </w:r>
                </w:p>
              </w:tc>
            </w:tr>
            <w:tr w:rsidR="008D35C8" w14:paraId="1C522051"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7EEE1EE7" w14:textId="77777777" w:rsidR="008D35C8" w:rsidRPr="001A5DD0" w:rsidRDefault="008D35C8" w:rsidP="008D35C8">
                  <w:pPr>
                    <w:pStyle w:val="af2"/>
                    <w:rPr>
                      <w:b w:val="0"/>
                      <w:bCs w:val="0"/>
                      <w:szCs w:val="22"/>
                    </w:rPr>
                  </w:pPr>
                  <w:r w:rsidRPr="001A5DD0">
                    <w:rPr>
                      <w:rFonts w:hint="eastAsia"/>
                      <w:b w:val="0"/>
                      <w:bCs w:val="0"/>
                      <w:szCs w:val="22"/>
                    </w:rPr>
                    <w:t>0</w:t>
                  </w:r>
                  <w:r w:rsidRPr="001A5DD0">
                    <w:rPr>
                      <w:b w:val="0"/>
                      <w:bCs w:val="0"/>
                      <w:szCs w:val="22"/>
                    </w:rPr>
                    <w:t>0</w:t>
                  </w:r>
                  <w:r w:rsidRPr="001A5DD0">
                    <w:rPr>
                      <w:rFonts w:hint="eastAsia"/>
                      <w:b w:val="0"/>
                      <w:bCs w:val="0"/>
                      <w:szCs w:val="22"/>
                    </w:rPr>
                    <w:t>b</w:t>
                  </w:r>
                </w:p>
              </w:tc>
              <w:tc>
                <w:tcPr>
                  <w:tcW w:w="1199" w:type="dxa"/>
                </w:tcPr>
                <w:p w14:paraId="1024853F"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F</w:t>
                  </w:r>
                  <w:r>
                    <w:rPr>
                      <w:szCs w:val="22"/>
                    </w:rPr>
                    <w:t>IXED</w:t>
                  </w:r>
                </w:p>
              </w:tc>
              <w:tc>
                <w:tcPr>
                  <w:tcW w:w="2475" w:type="dxa"/>
                </w:tcPr>
                <w:p w14:paraId="64188924"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F</w:t>
                  </w:r>
                  <w:r>
                    <w:rPr>
                      <w:szCs w:val="22"/>
                    </w:rPr>
                    <w:t>IXED</w:t>
                  </w:r>
                  <w:r>
                    <w:rPr>
                      <w:rFonts w:hint="eastAsia"/>
                      <w:szCs w:val="22"/>
                    </w:rPr>
                    <w:t>类型是指地址是固定的，每一次传输的地址都不变，重复对同一个地址进行存取。典型应用：</w:t>
                  </w:r>
                  <w:r>
                    <w:rPr>
                      <w:rFonts w:hint="eastAsia"/>
                      <w:szCs w:val="22"/>
                    </w:rPr>
                    <w:t>F</w:t>
                  </w:r>
                  <w:r>
                    <w:rPr>
                      <w:szCs w:val="22"/>
                    </w:rPr>
                    <w:t>IFO</w:t>
                  </w:r>
                  <w:r>
                    <w:rPr>
                      <w:rFonts w:hint="eastAsia"/>
                      <w:szCs w:val="22"/>
                    </w:rPr>
                    <w:t>。</w:t>
                  </w:r>
                </w:p>
              </w:tc>
            </w:tr>
            <w:tr w:rsidR="008D35C8" w14:paraId="09DBE768"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15AE8F08" w14:textId="77777777" w:rsidR="008D35C8" w:rsidRPr="001A5DD0" w:rsidRDefault="008D35C8" w:rsidP="008D35C8">
                  <w:pPr>
                    <w:pStyle w:val="af2"/>
                    <w:rPr>
                      <w:b w:val="0"/>
                      <w:bCs w:val="0"/>
                      <w:szCs w:val="22"/>
                    </w:rPr>
                  </w:pPr>
                  <w:r w:rsidRPr="001A5DD0">
                    <w:rPr>
                      <w:b w:val="0"/>
                      <w:bCs w:val="0"/>
                      <w:szCs w:val="22"/>
                    </w:rPr>
                    <w:t>01b</w:t>
                  </w:r>
                </w:p>
              </w:tc>
              <w:tc>
                <w:tcPr>
                  <w:tcW w:w="1199" w:type="dxa"/>
                </w:tcPr>
                <w:p w14:paraId="64B1E3F2"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INCR</w:t>
                  </w:r>
                </w:p>
              </w:tc>
              <w:tc>
                <w:tcPr>
                  <w:tcW w:w="2475" w:type="dxa"/>
                </w:tcPr>
                <w:p w14:paraId="1782A40B"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INCR</w:t>
                  </w:r>
                  <w:r>
                    <w:rPr>
                      <w:rFonts w:hint="eastAsia"/>
                      <w:szCs w:val="22"/>
                    </w:rPr>
                    <w:t>类型是指每一次读写的地址都比上一次增加一个固定值。</w:t>
                  </w:r>
                </w:p>
              </w:tc>
            </w:tr>
            <w:tr w:rsidR="008D35C8" w14:paraId="5428B898"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5449371A" w14:textId="77777777" w:rsidR="008D35C8" w:rsidRPr="001A5DD0" w:rsidRDefault="008D35C8" w:rsidP="008D35C8">
                  <w:pPr>
                    <w:pStyle w:val="af2"/>
                    <w:rPr>
                      <w:b w:val="0"/>
                      <w:bCs w:val="0"/>
                      <w:szCs w:val="22"/>
                    </w:rPr>
                  </w:pPr>
                  <w:r w:rsidRPr="001A5DD0">
                    <w:rPr>
                      <w:b w:val="0"/>
                      <w:bCs w:val="0"/>
                      <w:szCs w:val="22"/>
                    </w:rPr>
                    <w:t>10b</w:t>
                  </w:r>
                </w:p>
              </w:tc>
              <w:tc>
                <w:tcPr>
                  <w:tcW w:w="1199" w:type="dxa"/>
                </w:tcPr>
                <w:p w14:paraId="17D3D4BD"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WRAP</w:t>
                  </w:r>
                </w:p>
              </w:tc>
              <w:tc>
                <w:tcPr>
                  <w:tcW w:w="2475" w:type="dxa"/>
                </w:tcPr>
                <w:p w14:paraId="3495068A" w14:textId="77777777" w:rsidR="008D35C8" w:rsidRPr="001A5DD0"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WRAP</w:t>
                  </w:r>
                  <w:r>
                    <w:rPr>
                      <w:rFonts w:hint="eastAsia"/>
                      <w:szCs w:val="22"/>
                    </w:rPr>
                    <w:t>类型与</w:t>
                  </w:r>
                  <w:r>
                    <w:rPr>
                      <w:szCs w:val="22"/>
                    </w:rPr>
                    <w:t>INCR</w:t>
                  </w:r>
                  <w:r>
                    <w:rPr>
                      <w:rFonts w:hint="eastAsia"/>
                      <w:szCs w:val="22"/>
                    </w:rPr>
                    <w:t>类型类似，每次读写地址增加一个固定值。不同的是</w:t>
                  </w:r>
                  <w:r>
                    <w:rPr>
                      <w:rFonts w:hint="eastAsia"/>
                      <w:szCs w:val="22"/>
                    </w:rPr>
                    <w:t>W</w:t>
                  </w:r>
                  <w:r>
                    <w:rPr>
                      <w:szCs w:val="22"/>
                    </w:rPr>
                    <w:t>RAP</w:t>
                  </w:r>
                  <w:r>
                    <w:rPr>
                      <w:rFonts w:hint="eastAsia"/>
                      <w:szCs w:val="22"/>
                    </w:rPr>
                    <w:t>类型在地址增加到上限后，地址需要跳转到低地址。</w:t>
                  </w:r>
                  <w:r>
                    <w:rPr>
                      <w:szCs w:val="22"/>
                    </w:rPr>
                    <w:t>WRAP</w:t>
                  </w:r>
                  <w:r>
                    <w:rPr>
                      <w:rFonts w:hint="eastAsia"/>
                      <w:szCs w:val="22"/>
                    </w:rPr>
                    <w:t>还有以下限制：</w:t>
                  </w:r>
                  <w:r>
                    <w:rPr>
                      <w:rFonts w:hint="eastAsia"/>
                      <w:szCs w:val="22"/>
                    </w:rPr>
                    <w:t>1</w:t>
                  </w:r>
                  <w:r>
                    <w:rPr>
                      <w:rFonts w:hint="eastAsia"/>
                      <w:szCs w:val="22"/>
                    </w:rPr>
                    <w:t>）</w:t>
                  </w:r>
                  <w:r w:rsidRPr="000C3208">
                    <w:rPr>
                      <w:szCs w:val="22"/>
                    </w:rPr>
                    <w:t>起始地址必须与</w:t>
                  </w:r>
                  <w:r>
                    <w:rPr>
                      <w:rFonts w:hint="eastAsia"/>
                      <w:szCs w:val="22"/>
                    </w:rPr>
                    <w:t>A</w:t>
                  </w:r>
                  <w:r>
                    <w:rPr>
                      <w:szCs w:val="22"/>
                    </w:rPr>
                    <w:t>xsize</w:t>
                  </w:r>
                  <w:r w:rsidRPr="000C3208">
                    <w:rPr>
                      <w:szCs w:val="22"/>
                    </w:rPr>
                    <w:t>大小对齐</w:t>
                  </w:r>
                  <w:r>
                    <w:rPr>
                      <w:rFonts w:hint="eastAsia"/>
                      <w:szCs w:val="22"/>
                    </w:rPr>
                    <w:t>；</w:t>
                  </w:r>
                  <w:r>
                    <w:rPr>
                      <w:rFonts w:hint="eastAsia"/>
                      <w:szCs w:val="22"/>
                    </w:rPr>
                    <w:t>2</w:t>
                  </w:r>
                  <w:r>
                    <w:rPr>
                      <w:rFonts w:hint="eastAsia"/>
                      <w:szCs w:val="22"/>
                    </w:rPr>
                    <w:t>）</w:t>
                  </w:r>
                  <w:r>
                    <w:rPr>
                      <w:rFonts w:hint="eastAsia"/>
                      <w:szCs w:val="22"/>
                    </w:rPr>
                    <w:t>B</w:t>
                  </w:r>
                  <w:r>
                    <w:rPr>
                      <w:szCs w:val="22"/>
                    </w:rPr>
                    <w:t>urst</w:t>
                  </w:r>
                  <w:r>
                    <w:rPr>
                      <w:rFonts w:hint="eastAsia"/>
                      <w:szCs w:val="22"/>
                    </w:rPr>
                    <w:t>长度必须是</w:t>
                  </w:r>
                  <w:r>
                    <w:rPr>
                      <w:rFonts w:hint="eastAsia"/>
                      <w:szCs w:val="22"/>
                    </w:rPr>
                    <w:t>2/4/8/1</w:t>
                  </w:r>
                  <w:r>
                    <w:rPr>
                      <w:szCs w:val="22"/>
                    </w:rPr>
                    <w:t>6</w:t>
                  </w:r>
                  <w:r>
                    <w:rPr>
                      <w:rFonts w:hint="eastAsia"/>
                      <w:szCs w:val="22"/>
                    </w:rPr>
                    <w:t>。</w:t>
                  </w:r>
                </w:p>
              </w:tc>
            </w:tr>
            <w:tr w:rsidR="008D35C8" w14:paraId="32657FE6"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393E7E9A" w14:textId="77777777" w:rsidR="008D35C8" w:rsidRPr="001A5DD0" w:rsidRDefault="008D35C8" w:rsidP="008D35C8">
                  <w:pPr>
                    <w:pStyle w:val="af2"/>
                    <w:rPr>
                      <w:b w:val="0"/>
                      <w:bCs w:val="0"/>
                      <w:szCs w:val="22"/>
                    </w:rPr>
                  </w:pPr>
                  <w:r w:rsidRPr="001A5DD0">
                    <w:rPr>
                      <w:b w:val="0"/>
                      <w:bCs w:val="0"/>
                      <w:szCs w:val="22"/>
                    </w:rPr>
                    <w:t>11b</w:t>
                  </w:r>
                </w:p>
              </w:tc>
              <w:tc>
                <w:tcPr>
                  <w:tcW w:w="1199" w:type="dxa"/>
                </w:tcPr>
                <w:p w14:paraId="2D8BBC8D"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Reservd</w:t>
                  </w:r>
                </w:p>
              </w:tc>
              <w:tc>
                <w:tcPr>
                  <w:tcW w:w="2475" w:type="dxa"/>
                </w:tcPr>
                <w:p w14:paraId="64CD488F"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p>
              </w:tc>
            </w:tr>
          </w:tbl>
          <w:p w14:paraId="3735DD05"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p>
        </w:tc>
      </w:tr>
      <w:tr w:rsidR="008D35C8" w14:paraId="6F7B9D18"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A5AF5F8" w14:textId="77777777" w:rsidR="008D35C8" w:rsidRDefault="008D35C8" w:rsidP="008D35C8">
            <w:pPr>
              <w:rPr>
                <w:b w:val="0"/>
                <w:bCs w:val="0"/>
                <w:szCs w:val="22"/>
              </w:rPr>
            </w:pPr>
            <w:r w:rsidRPr="00E62829">
              <w:rPr>
                <w:szCs w:val="22"/>
              </w:rPr>
              <w:t>m_axi_awlock</w:t>
            </w:r>
          </w:p>
          <w:p w14:paraId="7473B8F1" w14:textId="11D9D9D6" w:rsidR="00E33B58" w:rsidRPr="00E33B58" w:rsidRDefault="00E33B58" w:rsidP="008D35C8">
            <w:pPr>
              <w:rPr>
                <w:b w:val="0"/>
                <w:bCs w:val="0"/>
                <w:szCs w:val="22"/>
              </w:rPr>
            </w:pPr>
            <w:r w:rsidRPr="00E33B58">
              <w:rPr>
                <w:b w:val="0"/>
                <w:bCs w:val="0"/>
                <w:szCs w:val="22"/>
              </w:rPr>
              <w:t>[M_COUNT-1:0]</w:t>
            </w:r>
          </w:p>
        </w:tc>
        <w:tc>
          <w:tcPr>
            <w:tcW w:w="332" w:type="pct"/>
          </w:tcPr>
          <w:p w14:paraId="168AFC0D" w14:textId="2B06C7A6"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6CF433FF" w14:textId="3E25F6E8"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写地址锁定类型。</w:t>
            </w:r>
            <w:r>
              <w:rPr>
                <w:rFonts w:hint="eastAsia"/>
                <w:szCs w:val="22"/>
              </w:rPr>
              <w:t>A</w:t>
            </w:r>
            <w:r>
              <w:rPr>
                <w:szCs w:val="22"/>
              </w:rPr>
              <w:t>XI4</w:t>
            </w:r>
            <w:r>
              <w:rPr>
                <w:rFonts w:hint="eastAsia"/>
                <w:szCs w:val="22"/>
              </w:rPr>
              <w:t>不支持锁定事务。</w:t>
            </w:r>
            <w:r>
              <w:rPr>
                <w:rFonts w:hint="eastAsia"/>
                <w:szCs w:val="22"/>
              </w:rPr>
              <w:t>(AXI</w:t>
            </w:r>
            <w:r>
              <w:rPr>
                <w:szCs w:val="22"/>
              </w:rPr>
              <w:t>3</w:t>
            </w:r>
            <w:r>
              <w:rPr>
                <w:rFonts w:hint="eastAsia"/>
                <w:szCs w:val="22"/>
              </w:rPr>
              <w:t>必须支持锁定事务</w:t>
            </w:r>
            <w:r>
              <w:rPr>
                <w:rFonts w:hint="eastAsia"/>
                <w:szCs w:val="22"/>
              </w:rPr>
              <w:t>)</w:t>
            </w:r>
          </w:p>
        </w:tc>
      </w:tr>
      <w:tr w:rsidR="008D35C8" w14:paraId="0927582A"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63B3FB87" w14:textId="77777777" w:rsidR="008D35C8" w:rsidRDefault="008D35C8" w:rsidP="008D35C8">
            <w:pPr>
              <w:rPr>
                <w:b w:val="0"/>
                <w:bCs w:val="0"/>
                <w:szCs w:val="22"/>
              </w:rPr>
            </w:pPr>
            <w:r w:rsidRPr="00E62829">
              <w:rPr>
                <w:szCs w:val="22"/>
              </w:rPr>
              <w:t>m_axi_awcache</w:t>
            </w:r>
          </w:p>
          <w:p w14:paraId="606E1224" w14:textId="1AF2F923" w:rsidR="00E33B58" w:rsidRPr="00E33B58" w:rsidRDefault="00E33B58" w:rsidP="008D35C8">
            <w:pPr>
              <w:rPr>
                <w:b w:val="0"/>
                <w:bCs w:val="0"/>
                <w:szCs w:val="22"/>
              </w:rPr>
            </w:pPr>
            <w:r w:rsidRPr="00E33B58">
              <w:rPr>
                <w:b w:val="0"/>
                <w:bCs w:val="0"/>
                <w:szCs w:val="22"/>
              </w:rPr>
              <w:t>[M_COUNT*4-1:0]</w:t>
            </w:r>
          </w:p>
        </w:tc>
        <w:tc>
          <w:tcPr>
            <w:tcW w:w="332" w:type="pct"/>
          </w:tcPr>
          <w:p w14:paraId="79BACBE9" w14:textId="6AD350B2"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0E2DABE0" w14:textId="47CBB6CC"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M</w:t>
            </w:r>
            <w:r>
              <w:rPr>
                <w:szCs w:val="22"/>
              </w:rPr>
              <w:t>emory</w:t>
            </w:r>
            <w:r>
              <w:rPr>
                <w:rFonts w:hint="eastAsia"/>
                <w:szCs w:val="22"/>
              </w:rPr>
              <w:t>类型。</w:t>
            </w:r>
          </w:p>
        </w:tc>
      </w:tr>
      <w:tr w:rsidR="008D35C8" w14:paraId="5B6E4448"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6B817B95" w14:textId="77777777" w:rsidR="008D35C8" w:rsidRDefault="008D35C8" w:rsidP="008D35C8">
            <w:pPr>
              <w:rPr>
                <w:b w:val="0"/>
                <w:bCs w:val="0"/>
                <w:szCs w:val="22"/>
              </w:rPr>
            </w:pPr>
            <w:r w:rsidRPr="00E62829">
              <w:rPr>
                <w:szCs w:val="22"/>
              </w:rPr>
              <w:t>m_axi_awprot</w:t>
            </w:r>
          </w:p>
          <w:p w14:paraId="40E64C1C" w14:textId="0A94492C" w:rsidR="00E33B58" w:rsidRPr="00E33B58" w:rsidRDefault="00E33B58" w:rsidP="008D35C8">
            <w:pPr>
              <w:rPr>
                <w:b w:val="0"/>
                <w:bCs w:val="0"/>
                <w:szCs w:val="22"/>
              </w:rPr>
            </w:pPr>
            <w:r w:rsidRPr="00E33B58">
              <w:rPr>
                <w:b w:val="0"/>
                <w:bCs w:val="0"/>
                <w:szCs w:val="22"/>
              </w:rPr>
              <w:t>[M_COUNT*3-1:0]</w:t>
            </w:r>
          </w:p>
        </w:tc>
        <w:tc>
          <w:tcPr>
            <w:tcW w:w="332" w:type="pct"/>
          </w:tcPr>
          <w:p w14:paraId="5E02B86B" w14:textId="7A9BFBC6"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2969D071" w14:textId="4D16CF71"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写地址保护类型。</w:t>
            </w:r>
          </w:p>
        </w:tc>
      </w:tr>
      <w:tr w:rsidR="008D35C8" w14:paraId="3B97F220"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E138ADA" w14:textId="77777777" w:rsidR="008D35C8" w:rsidRDefault="008D35C8" w:rsidP="008D35C8">
            <w:pPr>
              <w:rPr>
                <w:b w:val="0"/>
                <w:bCs w:val="0"/>
                <w:szCs w:val="22"/>
              </w:rPr>
            </w:pPr>
            <w:r w:rsidRPr="00E62829">
              <w:rPr>
                <w:szCs w:val="22"/>
              </w:rPr>
              <w:t>m_axi_awqos</w:t>
            </w:r>
          </w:p>
          <w:p w14:paraId="7AE7425D" w14:textId="0746D10E" w:rsidR="00E33B58" w:rsidRPr="00E33B58" w:rsidRDefault="00E33B58" w:rsidP="008D35C8">
            <w:pPr>
              <w:rPr>
                <w:b w:val="0"/>
                <w:bCs w:val="0"/>
                <w:szCs w:val="22"/>
              </w:rPr>
            </w:pPr>
            <w:r w:rsidRPr="00E33B58">
              <w:rPr>
                <w:b w:val="0"/>
                <w:bCs w:val="0"/>
                <w:szCs w:val="22"/>
              </w:rPr>
              <w:lastRenderedPageBreak/>
              <w:t>[M_COUNT*4-1:0]</w:t>
            </w:r>
          </w:p>
        </w:tc>
        <w:tc>
          <w:tcPr>
            <w:tcW w:w="332" w:type="pct"/>
          </w:tcPr>
          <w:p w14:paraId="14E9D0D1" w14:textId="32070D7F"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lastRenderedPageBreak/>
              <w:t>O</w:t>
            </w:r>
          </w:p>
        </w:tc>
        <w:tc>
          <w:tcPr>
            <w:tcW w:w="3009" w:type="pct"/>
          </w:tcPr>
          <w:p w14:paraId="68FC8C1C" w14:textId="539D9DAC"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Q</w:t>
            </w:r>
            <w:r>
              <w:rPr>
                <w:szCs w:val="22"/>
              </w:rPr>
              <w:t>oS</w:t>
            </w:r>
            <w:r>
              <w:rPr>
                <w:rFonts w:hint="eastAsia"/>
                <w:szCs w:val="22"/>
              </w:rPr>
              <w:t>标识。</w:t>
            </w:r>
            <w:r w:rsidRPr="00A764C8">
              <w:rPr>
                <w:szCs w:val="22"/>
              </w:rPr>
              <w:t>AXI4</w:t>
            </w:r>
            <w:r w:rsidRPr="00A764C8">
              <w:rPr>
                <w:szCs w:val="22"/>
              </w:rPr>
              <w:t>信号集被扩展为支持两个</w:t>
            </w:r>
            <w:r w:rsidRPr="00A764C8">
              <w:rPr>
                <w:szCs w:val="22"/>
              </w:rPr>
              <w:t>4</w:t>
            </w:r>
            <w:r w:rsidRPr="00A764C8">
              <w:rPr>
                <w:szCs w:val="22"/>
              </w:rPr>
              <w:lastRenderedPageBreak/>
              <w:t>位</w:t>
            </w:r>
            <w:r w:rsidRPr="00A764C8">
              <w:rPr>
                <w:szCs w:val="22"/>
              </w:rPr>
              <w:t>QoS</w:t>
            </w:r>
            <w:r w:rsidRPr="00A764C8">
              <w:rPr>
                <w:szCs w:val="22"/>
              </w:rPr>
              <w:t>标识符</w:t>
            </w:r>
            <w:r>
              <w:rPr>
                <w:rFonts w:hint="eastAsia"/>
                <w:szCs w:val="22"/>
              </w:rPr>
              <w:t>，分别对应</w:t>
            </w:r>
            <w:r>
              <w:rPr>
                <w:rFonts w:hint="eastAsia"/>
                <w:szCs w:val="22"/>
              </w:rPr>
              <w:t>AW</w:t>
            </w:r>
            <w:r>
              <w:rPr>
                <w:szCs w:val="22"/>
              </w:rPr>
              <w:t>QOS</w:t>
            </w:r>
            <w:r>
              <w:rPr>
                <w:rFonts w:hint="eastAsia"/>
                <w:szCs w:val="22"/>
              </w:rPr>
              <w:t>和</w:t>
            </w:r>
            <w:r>
              <w:rPr>
                <w:rFonts w:hint="eastAsia"/>
                <w:szCs w:val="22"/>
              </w:rPr>
              <w:t>A</w:t>
            </w:r>
            <w:r>
              <w:rPr>
                <w:szCs w:val="22"/>
              </w:rPr>
              <w:t>RQOS</w:t>
            </w:r>
            <w:r>
              <w:rPr>
                <w:rFonts w:hint="eastAsia"/>
                <w:szCs w:val="22"/>
              </w:rPr>
              <w:t>。</w:t>
            </w:r>
          </w:p>
        </w:tc>
      </w:tr>
      <w:tr w:rsidR="008D35C8" w14:paraId="45AE212E"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FD6F94E" w14:textId="77777777" w:rsidR="008D35C8" w:rsidRDefault="008D35C8" w:rsidP="008D35C8">
            <w:pPr>
              <w:rPr>
                <w:b w:val="0"/>
                <w:bCs w:val="0"/>
                <w:szCs w:val="22"/>
              </w:rPr>
            </w:pPr>
            <w:r w:rsidRPr="00E62829">
              <w:rPr>
                <w:szCs w:val="22"/>
              </w:rPr>
              <w:lastRenderedPageBreak/>
              <w:t>m_axi_awregion</w:t>
            </w:r>
          </w:p>
          <w:p w14:paraId="19987689" w14:textId="27EDAD0F" w:rsidR="00E33B58" w:rsidRPr="00E33B58" w:rsidRDefault="00E33B58" w:rsidP="008D35C8">
            <w:pPr>
              <w:rPr>
                <w:b w:val="0"/>
                <w:bCs w:val="0"/>
                <w:szCs w:val="22"/>
              </w:rPr>
            </w:pPr>
            <w:r w:rsidRPr="00E33B58">
              <w:rPr>
                <w:b w:val="0"/>
                <w:bCs w:val="0"/>
                <w:szCs w:val="22"/>
              </w:rPr>
              <w:t>[M_COUNT*4-1:0]</w:t>
            </w:r>
          </w:p>
        </w:tc>
        <w:tc>
          <w:tcPr>
            <w:tcW w:w="332" w:type="pct"/>
          </w:tcPr>
          <w:p w14:paraId="0908174D" w14:textId="5C6AB13A"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16729AED" w14:textId="041DD9C9"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w:t>
            </w:r>
            <w:r>
              <w:rPr>
                <w:rFonts w:hint="eastAsia"/>
                <w:szCs w:val="22"/>
              </w:rPr>
              <w:t>R</w:t>
            </w:r>
            <w:r>
              <w:rPr>
                <w:szCs w:val="22"/>
              </w:rPr>
              <w:t>egion</w:t>
            </w:r>
            <w:r>
              <w:rPr>
                <w:rFonts w:hint="eastAsia"/>
                <w:szCs w:val="22"/>
              </w:rPr>
              <w:t>标识。</w:t>
            </w:r>
            <w:r w:rsidRPr="00A764C8">
              <w:rPr>
                <w:szCs w:val="22"/>
              </w:rPr>
              <w:t>AXI4</w:t>
            </w:r>
            <w:r w:rsidRPr="00A764C8">
              <w:rPr>
                <w:szCs w:val="22"/>
              </w:rPr>
              <w:t>信号集被扩展为支持两个</w:t>
            </w:r>
            <w:r w:rsidRPr="00A764C8">
              <w:rPr>
                <w:szCs w:val="22"/>
              </w:rPr>
              <w:t>4</w:t>
            </w:r>
            <w:r w:rsidRPr="00A764C8">
              <w:rPr>
                <w:szCs w:val="22"/>
              </w:rPr>
              <w:t>位</w:t>
            </w:r>
            <w:r>
              <w:rPr>
                <w:rFonts w:hint="eastAsia"/>
                <w:szCs w:val="22"/>
              </w:rPr>
              <w:t>R</w:t>
            </w:r>
            <w:r>
              <w:rPr>
                <w:szCs w:val="22"/>
              </w:rPr>
              <w:t>egion</w:t>
            </w:r>
            <w:r w:rsidRPr="00A764C8">
              <w:rPr>
                <w:szCs w:val="22"/>
              </w:rPr>
              <w:t>标识符</w:t>
            </w:r>
            <w:r>
              <w:rPr>
                <w:rFonts w:hint="eastAsia"/>
                <w:szCs w:val="22"/>
              </w:rPr>
              <w:t>，分别对应</w:t>
            </w:r>
            <w:r>
              <w:t>AWREGION</w:t>
            </w:r>
            <w:r>
              <w:rPr>
                <w:rFonts w:hint="eastAsia"/>
                <w:szCs w:val="22"/>
              </w:rPr>
              <w:t>和</w:t>
            </w:r>
            <w:r>
              <w:t>ARREGION</w:t>
            </w:r>
            <w:r>
              <w:rPr>
                <w:rFonts w:hint="eastAsia"/>
                <w:szCs w:val="22"/>
              </w:rPr>
              <w:t>。</w:t>
            </w:r>
          </w:p>
        </w:tc>
      </w:tr>
      <w:tr w:rsidR="008D35C8" w14:paraId="3BFB95D7"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0A60052" w14:textId="77777777" w:rsidR="008D35C8" w:rsidRDefault="008D35C8" w:rsidP="008D35C8">
            <w:pPr>
              <w:rPr>
                <w:b w:val="0"/>
                <w:bCs w:val="0"/>
                <w:szCs w:val="22"/>
              </w:rPr>
            </w:pPr>
            <w:r w:rsidRPr="00E62829">
              <w:rPr>
                <w:szCs w:val="22"/>
              </w:rPr>
              <w:t>m_axi_awuser</w:t>
            </w:r>
          </w:p>
          <w:p w14:paraId="73C02B61" w14:textId="071A006C" w:rsidR="00E33B58" w:rsidRPr="00E33B58" w:rsidRDefault="00E33B58" w:rsidP="008D35C8">
            <w:pPr>
              <w:rPr>
                <w:b w:val="0"/>
                <w:bCs w:val="0"/>
                <w:szCs w:val="22"/>
              </w:rPr>
            </w:pPr>
            <w:r w:rsidRPr="00E33B58">
              <w:rPr>
                <w:b w:val="0"/>
                <w:bCs w:val="0"/>
                <w:szCs w:val="22"/>
              </w:rPr>
              <w:t>[M_COUNT*AWUSER_WIDTH-1:0]</w:t>
            </w:r>
          </w:p>
        </w:tc>
        <w:tc>
          <w:tcPr>
            <w:tcW w:w="332" w:type="pct"/>
          </w:tcPr>
          <w:p w14:paraId="2E4D20A6" w14:textId="02616F16"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5FEA563F" w14:textId="6EEF5038"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写地址用户自定义信号。</w:t>
            </w:r>
          </w:p>
        </w:tc>
      </w:tr>
      <w:tr w:rsidR="008D35C8" w14:paraId="191A9742"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38AF292" w14:textId="77777777" w:rsidR="008D35C8" w:rsidRDefault="008D35C8" w:rsidP="008D35C8">
            <w:pPr>
              <w:rPr>
                <w:b w:val="0"/>
                <w:bCs w:val="0"/>
                <w:szCs w:val="22"/>
              </w:rPr>
            </w:pPr>
            <w:r w:rsidRPr="00E62829">
              <w:rPr>
                <w:szCs w:val="22"/>
              </w:rPr>
              <w:t>m_axi_awvalid</w:t>
            </w:r>
          </w:p>
          <w:p w14:paraId="463A1AC1" w14:textId="272D9312" w:rsidR="00E33B58" w:rsidRPr="00E33B58" w:rsidRDefault="00E33B58" w:rsidP="008D35C8">
            <w:pPr>
              <w:rPr>
                <w:b w:val="0"/>
                <w:bCs w:val="0"/>
                <w:szCs w:val="22"/>
              </w:rPr>
            </w:pPr>
            <w:r w:rsidRPr="00E33B58">
              <w:rPr>
                <w:b w:val="0"/>
                <w:bCs w:val="0"/>
                <w:szCs w:val="22"/>
              </w:rPr>
              <w:t>[M_COUNT-1:0]</w:t>
            </w:r>
          </w:p>
        </w:tc>
        <w:tc>
          <w:tcPr>
            <w:tcW w:w="332" w:type="pct"/>
          </w:tcPr>
          <w:p w14:paraId="3E21472A" w14:textId="12E69374"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1DB3E310" w14:textId="32B38A1B"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写地址有效信号。</w:t>
            </w:r>
          </w:p>
        </w:tc>
      </w:tr>
      <w:tr w:rsidR="008D35C8" w14:paraId="462E718F"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30C9698" w14:textId="77777777" w:rsidR="008D35C8" w:rsidRDefault="008D35C8" w:rsidP="008D35C8">
            <w:pPr>
              <w:rPr>
                <w:b w:val="0"/>
                <w:bCs w:val="0"/>
                <w:szCs w:val="22"/>
              </w:rPr>
            </w:pPr>
            <w:r w:rsidRPr="00E62829">
              <w:rPr>
                <w:szCs w:val="22"/>
              </w:rPr>
              <w:t>m_axi_awready</w:t>
            </w:r>
          </w:p>
          <w:p w14:paraId="373EFD9B" w14:textId="58EAF3E1" w:rsidR="00E33B58" w:rsidRPr="00E33B58" w:rsidRDefault="00E33B58" w:rsidP="008D35C8">
            <w:pPr>
              <w:rPr>
                <w:b w:val="0"/>
                <w:bCs w:val="0"/>
                <w:szCs w:val="22"/>
              </w:rPr>
            </w:pPr>
            <w:r w:rsidRPr="00E33B58">
              <w:rPr>
                <w:b w:val="0"/>
                <w:bCs w:val="0"/>
                <w:szCs w:val="22"/>
              </w:rPr>
              <w:t>[M_COUNT-1:0]</w:t>
            </w:r>
          </w:p>
        </w:tc>
        <w:tc>
          <w:tcPr>
            <w:tcW w:w="332" w:type="pct"/>
          </w:tcPr>
          <w:p w14:paraId="0693E8B2" w14:textId="640ACA8E"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7352AFC8" w14:textId="0D099AF5"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写地址准备好信号。</w:t>
            </w:r>
          </w:p>
        </w:tc>
      </w:tr>
      <w:tr w:rsidR="008D35C8" w14:paraId="5B7B0035"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8CF47C9" w14:textId="77777777" w:rsidR="008D35C8" w:rsidRDefault="008D35C8" w:rsidP="008D35C8">
            <w:pPr>
              <w:rPr>
                <w:b w:val="0"/>
                <w:bCs w:val="0"/>
                <w:szCs w:val="22"/>
              </w:rPr>
            </w:pPr>
            <w:r w:rsidRPr="00E62829">
              <w:rPr>
                <w:szCs w:val="22"/>
              </w:rPr>
              <w:t>m_axi_wdata</w:t>
            </w:r>
          </w:p>
          <w:p w14:paraId="38E4FE20" w14:textId="126E36EB" w:rsidR="00E33B58" w:rsidRPr="00E33B58" w:rsidRDefault="00E33B58" w:rsidP="008D35C8">
            <w:pPr>
              <w:rPr>
                <w:b w:val="0"/>
                <w:bCs w:val="0"/>
                <w:szCs w:val="22"/>
              </w:rPr>
            </w:pPr>
            <w:r w:rsidRPr="00E33B58">
              <w:rPr>
                <w:b w:val="0"/>
                <w:bCs w:val="0"/>
                <w:szCs w:val="22"/>
              </w:rPr>
              <w:t>[M_COUNT*DATA_WIDTH-1:0]</w:t>
            </w:r>
          </w:p>
        </w:tc>
        <w:tc>
          <w:tcPr>
            <w:tcW w:w="332" w:type="pct"/>
          </w:tcPr>
          <w:p w14:paraId="43F5DDD4" w14:textId="0A051821"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4A4BDD70" w14:textId="007B546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w:t>
            </w:r>
          </w:p>
        </w:tc>
      </w:tr>
      <w:tr w:rsidR="008D35C8" w14:paraId="4CCE5073"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3B35E1CB" w14:textId="77777777" w:rsidR="008D35C8" w:rsidRDefault="008D35C8" w:rsidP="008D35C8">
            <w:pPr>
              <w:rPr>
                <w:b w:val="0"/>
                <w:bCs w:val="0"/>
                <w:szCs w:val="22"/>
              </w:rPr>
            </w:pPr>
            <w:r w:rsidRPr="00E62829">
              <w:rPr>
                <w:szCs w:val="22"/>
              </w:rPr>
              <w:t>m_axi_wstrb</w:t>
            </w:r>
          </w:p>
          <w:p w14:paraId="6117E67C" w14:textId="2CBB1AC7" w:rsidR="00E33B58" w:rsidRPr="00E33B58" w:rsidRDefault="00E33B58" w:rsidP="008D35C8">
            <w:pPr>
              <w:rPr>
                <w:b w:val="0"/>
                <w:bCs w:val="0"/>
                <w:szCs w:val="22"/>
              </w:rPr>
            </w:pPr>
            <w:r w:rsidRPr="00E33B58">
              <w:rPr>
                <w:b w:val="0"/>
                <w:bCs w:val="0"/>
                <w:szCs w:val="22"/>
              </w:rPr>
              <w:t>[M_COUNT*STRB_WIDTH-1:0]</w:t>
            </w:r>
          </w:p>
        </w:tc>
        <w:tc>
          <w:tcPr>
            <w:tcW w:w="332" w:type="pct"/>
          </w:tcPr>
          <w:p w14:paraId="6CF20E91" w14:textId="3A32BD8A"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1D25C39E" w14:textId="479E29E4"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写数据闸门。</w:t>
            </w:r>
            <w:r w:rsidRPr="002415A1">
              <w:rPr>
                <w:szCs w:val="22"/>
              </w:rPr>
              <w:t>这个信号表明</w:t>
            </w:r>
            <w:r>
              <w:rPr>
                <w:rFonts w:hint="eastAsia"/>
                <w:szCs w:val="22"/>
              </w:rPr>
              <w:t>哪些</w:t>
            </w:r>
            <w:r w:rsidRPr="002415A1">
              <w:rPr>
                <w:szCs w:val="22"/>
              </w:rPr>
              <w:t>字节</w:t>
            </w:r>
            <w:r>
              <w:rPr>
                <w:rFonts w:hint="eastAsia"/>
                <w:szCs w:val="22"/>
              </w:rPr>
              <w:t>为</w:t>
            </w:r>
            <w:r w:rsidRPr="002415A1">
              <w:rPr>
                <w:szCs w:val="22"/>
              </w:rPr>
              <w:t>有效的数据。</w:t>
            </w:r>
            <w:r>
              <w:rPr>
                <w:rFonts w:hint="eastAsia"/>
                <w:szCs w:val="22"/>
              </w:rPr>
              <w:t>每一位对应一字节数据</w:t>
            </w:r>
            <w:r w:rsidRPr="002415A1">
              <w:rPr>
                <w:szCs w:val="22"/>
              </w:rPr>
              <w:t>。</w:t>
            </w:r>
            <w:r>
              <w:rPr>
                <w:rFonts w:hint="eastAsia"/>
                <w:szCs w:val="22"/>
              </w:rPr>
              <w:t>高有效。</w:t>
            </w:r>
          </w:p>
        </w:tc>
      </w:tr>
      <w:tr w:rsidR="008D35C8" w14:paraId="12205FE2"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2C157B9" w14:textId="77777777" w:rsidR="008D35C8" w:rsidRDefault="008D35C8" w:rsidP="008D35C8">
            <w:pPr>
              <w:rPr>
                <w:b w:val="0"/>
                <w:bCs w:val="0"/>
                <w:szCs w:val="22"/>
              </w:rPr>
            </w:pPr>
            <w:r w:rsidRPr="00E62829">
              <w:rPr>
                <w:szCs w:val="22"/>
              </w:rPr>
              <w:t>m_axi_wlast</w:t>
            </w:r>
          </w:p>
          <w:p w14:paraId="66FD14BF" w14:textId="481F0FFD" w:rsidR="00E33B58" w:rsidRPr="00E33B58" w:rsidRDefault="00E33B58" w:rsidP="008D35C8">
            <w:pPr>
              <w:rPr>
                <w:b w:val="0"/>
                <w:bCs w:val="0"/>
                <w:szCs w:val="22"/>
              </w:rPr>
            </w:pPr>
            <w:r w:rsidRPr="00E33B58">
              <w:rPr>
                <w:b w:val="0"/>
                <w:bCs w:val="0"/>
                <w:szCs w:val="22"/>
              </w:rPr>
              <w:t>[M_COUNT-1:0]</w:t>
            </w:r>
          </w:p>
        </w:tc>
        <w:tc>
          <w:tcPr>
            <w:tcW w:w="332" w:type="pct"/>
          </w:tcPr>
          <w:p w14:paraId="1611D595" w14:textId="0CFB2EA6"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453B61B6" w14:textId="1B395240"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写数据结束。表示一次</w:t>
            </w:r>
            <w:r>
              <w:rPr>
                <w:rFonts w:hint="eastAsia"/>
                <w:szCs w:val="22"/>
              </w:rPr>
              <w:t>Burst</w:t>
            </w:r>
            <w:r>
              <w:rPr>
                <w:rFonts w:hint="eastAsia"/>
                <w:szCs w:val="22"/>
              </w:rPr>
              <w:t>传输的最后一个传输周期。</w:t>
            </w:r>
          </w:p>
        </w:tc>
      </w:tr>
      <w:tr w:rsidR="008D35C8" w14:paraId="23894433"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7DF3472" w14:textId="77777777" w:rsidR="008D35C8" w:rsidRDefault="008D35C8" w:rsidP="008D35C8">
            <w:pPr>
              <w:rPr>
                <w:b w:val="0"/>
                <w:bCs w:val="0"/>
                <w:szCs w:val="22"/>
              </w:rPr>
            </w:pPr>
            <w:r w:rsidRPr="00E62829">
              <w:rPr>
                <w:szCs w:val="22"/>
              </w:rPr>
              <w:t>m_axi_wuser</w:t>
            </w:r>
          </w:p>
          <w:p w14:paraId="79929B37" w14:textId="7983C88A" w:rsidR="00E33B58" w:rsidRPr="00E33B58" w:rsidRDefault="00E33B58" w:rsidP="008D35C8">
            <w:pPr>
              <w:rPr>
                <w:b w:val="0"/>
                <w:bCs w:val="0"/>
                <w:szCs w:val="22"/>
              </w:rPr>
            </w:pPr>
            <w:r w:rsidRPr="00E33B58">
              <w:rPr>
                <w:b w:val="0"/>
                <w:bCs w:val="0"/>
                <w:szCs w:val="22"/>
              </w:rPr>
              <w:t>[M_COUNT*WUSER_WIDTH-1:0]</w:t>
            </w:r>
          </w:p>
        </w:tc>
        <w:tc>
          <w:tcPr>
            <w:tcW w:w="332" w:type="pct"/>
          </w:tcPr>
          <w:p w14:paraId="08597582" w14:textId="7027B4AE"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6AFDBEB0" w14:textId="3E4B6761"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写数据用户自定义信号。</w:t>
            </w:r>
          </w:p>
        </w:tc>
      </w:tr>
      <w:tr w:rsidR="008D35C8" w14:paraId="27737CB5"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F6CC875" w14:textId="77777777" w:rsidR="008D35C8" w:rsidRDefault="008D35C8" w:rsidP="008D35C8">
            <w:pPr>
              <w:rPr>
                <w:b w:val="0"/>
                <w:bCs w:val="0"/>
                <w:szCs w:val="22"/>
              </w:rPr>
            </w:pPr>
            <w:r w:rsidRPr="00E62829">
              <w:rPr>
                <w:szCs w:val="22"/>
              </w:rPr>
              <w:t>m_axi_wvalid</w:t>
            </w:r>
          </w:p>
          <w:p w14:paraId="6E14B469" w14:textId="46990DEF" w:rsidR="00E33B58" w:rsidRPr="00E33B58" w:rsidRDefault="00E33B58" w:rsidP="008D35C8">
            <w:pPr>
              <w:rPr>
                <w:b w:val="0"/>
                <w:bCs w:val="0"/>
                <w:szCs w:val="22"/>
              </w:rPr>
            </w:pPr>
            <w:r w:rsidRPr="00E33B58">
              <w:rPr>
                <w:b w:val="0"/>
                <w:bCs w:val="0"/>
                <w:szCs w:val="22"/>
              </w:rPr>
              <w:t>[M_COUNT-1:0]</w:t>
            </w:r>
          </w:p>
        </w:tc>
        <w:tc>
          <w:tcPr>
            <w:tcW w:w="332" w:type="pct"/>
          </w:tcPr>
          <w:p w14:paraId="2B5A1E53" w14:textId="717AEC5E"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3B4A2B7F" w14:textId="13CABF2C"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写数据有效信号。</w:t>
            </w:r>
          </w:p>
        </w:tc>
      </w:tr>
      <w:tr w:rsidR="008D35C8" w14:paraId="2FC35346"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43349AC" w14:textId="77777777" w:rsidR="008D35C8" w:rsidRDefault="008D35C8" w:rsidP="008D35C8">
            <w:pPr>
              <w:rPr>
                <w:b w:val="0"/>
                <w:bCs w:val="0"/>
                <w:szCs w:val="22"/>
              </w:rPr>
            </w:pPr>
            <w:r w:rsidRPr="00E62829">
              <w:rPr>
                <w:szCs w:val="22"/>
              </w:rPr>
              <w:t>m_axi_wready</w:t>
            </w:r>
          </w:p>
          <w:p w14:paraId="2E6380F6" w14:textId="0294C99C" w:rsidR="00E33B58" w:rsidRPr="00E33B58" w:rsidRDefault="00E33B58" w:rsidP="008D35C8">
            <w:pPr>
              <w:rPr>
                <w:b w:val="0"/>
                <w:bCs w:val="0"/>
                <w:szCs w:val="22"/>
              </w:rPr>
            </w:pPr>
            <w:r w:rsidRPr="00E33B58">
              <w:rPr>
                <w:b w:val="0"/>
                <w:bCs w:val="0"/>
                <w:szCs w:val="22"/>
              </w:rPr>
              <w:t>[M_COUNT-1:0]</w:t>
            </w:r>
          </w:p>
        </w:tc>
        <w:tc>
          <w:tcPr>
            <w:tcW w:w="332" w:type="pct"/>
          </w:tcPr>
          <w:p w14:paraId="3A573C27" w14:textId="0A1F2367"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3FAB7564" w14:textId="679DDD5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写数据准备好信号。</w:t>
            </w:r>
          </w:p>
        </w:tc>
      </w:tr>
      <w:tr w:rsidR="008D35C8" w14:paraId="147B28DA"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26D889F1" w14:textId="77777777" w:rsidR="008D35C8" w:rsidRDefault="008D35C8" w:rsidP="008D35C8">
            <w:pPr>
              <w:rPr>
                <w:b w:val="0"/>
                <w:bCs w:val="0"/>
                <w:szCs w:val="22"/>
              </w:rPr>
            </w:pPr>
            <w:r w:rsidRPr="00E62829">
              <w:rPr>
                <w:szCs w:val="22"/>
              </w:rPr>
              <w:t>m_axi_bid</w:t>
            </w:r>
          </w:p>
          <w:p w14:paraId="2A2E0A67" w14:textId="799D8A56" w:rsidR="00E33B58" w:rsidRPr="00E33B58" w:rsidRDefault="00E33B58" w:rsidP="008D35C8">
            <w:pPr>
              <w:rPr>
                <w:b w:val="0"/>
                <w:bCs w:val="0"/>
                <w:szCs w:val="22"/>
              </w:rPr>
            </w:pPr>
            <w:r w:rsidRPr="00E33B58">
              <w:rPr>
                <w:b w:val="0"/>
                <w:bCs w:val="0"/>
                <w:szCs w:val="22"/>
              </w:rPr>
              <w:t>[M_COUNT*ID_WIDTH-1:0]</w:t>
            </w:r>
          </w:p>
        </w:tc>
        <w:tc>
          <w:tcPr>
            <w:tcW w:w="332" w:type="pct"/>
          </w:tcPr>
          <w:p w14:paraId="4351CC50" w14:textId="1624B9A6"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3417EA10" w14:textId="19F2CE6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w:t>
            </w:r>
            <w:r>
              <w:rPr>
                <w:rFonts w:hint="eastAsia"/>
                <w:szCs w:val="22"/>
              </w:rPr>
              <w:t>ID</w:t>
            </w:r>
            <w:r>
              <w:rPr>
                <w:rFonts w:hint="eastAsia"/>
                <w:szCs w:val="22"/>
              </w:rPr>
              <w:t>。该数值必须与写地址</w:t>
            </w:r>
            <w:r>
              <w:rPr>
                <w:rFonts w:hint="eastAsia"/>
                <w:szCs w:val="22"/>
              </w:rPr>
              <w:t>ID</w:t>
            </w:r>
            <w:r>
              <w:rPr>
                <w:rFonts w:hint="eastAsia"/>
                <w:szCs w:val="22"/>
              </w:rPr>
              <w:t>匹配。</w:t>
            </w:r>
          </w:p>
        </w:tc>
      </w:tr>
      <w:tr w:rsidR="008D35C8" w14:paraId="7AE5359D"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DA24E8A" w14:textId="77777777" w:rsidR="008D35C8" w:rsidRDefault="008D35C8" w:rsidP="008D35C8">
            <w:pPr>
              <w:rPr>
                <w:b w:val="0"/>
                <w:bCs w:val="0"/>
                <w:szCs w:val="22"/>
              </w:rPr>
            </w:pPr>
            <w:r w:rsidRPr="00E62829">
              <w:rPr>
                <w:szCs w:val="22"/>
              </w:rPr>
              <w:t>m_axi_bresp</w:t>
            </w:r>
          </w:p>
          <w:p w14:paraId="4B2A2A18" w14:textId="0E2257DA" w:rsidR="00E33B58" w:rsidRPr="00E33B58" w:rsidRDefault="00E33B58" w:rsidP="008D35C8">
            <w:pPr>
              <w:rPr>
                <w:b w:val="0"/>
                <w:bCs w:val="0"/>
                <w:szCs w:val="22"/>
              </w:rPr>
            </w:pPr>
            <w:r w:rsidRPr="00E33B58">
              <w:rPr>
                <w:b w:val="0"/>
                <w:bCs w:val="0"/>
                <w:szCs w:val="22"/>
              </w:rPr>
              <w:t>[M_COUNT*2-1:0]</w:t>
            </w:r>
          </w:p>
        </w:tc>
        <w:tc>
          <w:tcPr>
            <w:tcW w:w="332" w:type="pct"/>
          </w:tcPr>
          <w:p w14:paraId="2B9DB0D0" w14:textId="43F23246"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48B0A58A"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w:t>
            </w:r>
          </w:p>
          <w:tbl>
            <w:tblPr>
              <w:tblStyle w:val="1-1"/>
              <w:tblW w:w="0" w:type="auto"/>
              <w:tblLook w:val="04A0" w:firstRow="1" w:lastRow="0" w:firstColumn="1" w:lastColumn="0" w:noHBand="0" w:noVBand="1"/>
            </w:tblPr>
            <w:tblGrid>
              <w:gridCol w:w="1344"/>
              <w:gridCol w:w="1153"/>
              <w:gridCol w:w="2136"/>
            </w:tblGrid>
            <w:tr w:rsidR="008D35C8" w14:paraId="73E6D9FE" w14:textId="77777777" w:rsidTr="00675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3BCB7C7E" w14:textId="77777777" w:rsidR="008D35C8" w:rsidRDefault="008D35C8" w:rsidP="008D35C8">
                  <w:pPr>
                    <w:pStyle w:val="af2"/>
                    <w:jc w:val="center"/>
                    <w:rPr>
                      <w:szCs w:val="22"/>
                    </w:rPr>
                  </w:pPr>
                  <w:r>
                    <w:rPr>
                      <w:rFonts w:hint="eastAsia"/>
                      <w:szCs w:val="22"/>
                    </w:rPr>
                    <w:t>BR</w:t>
                  </w:r>
                  <w:r>
                    <w:rPr>
                      <w:szCs w:val="22"/>
                    </w:rPr>
                    <w:t>ESP[1:0]</w:t>
                  </w:r>
                </w:p>
              </w:tc>
              <w:tc>
                <w:tcPr>
                  <w:tcW w:w="1199" w:type="dxa"/>
                </w:tcPr>
                <w:p w14:paraId="0873D40E" w14:textId="77777777" w:rsidR="008D35C8" w:rsidRDefault="008D35C8" w:rsidP="008D35C8">
                  <w:pPr>
                    <w:pStyle w:val="af2"/>
                    <w:jc w:val="center"/>
                    <w:cnfStyle w:val="100000000000" w:firstRow="1" w:lastRow="0" w:firstColumn="0" w:lastColumn="0" w:oddVBand="0" w:evenVBand="0" w:oddHBand="0" w:evenHBand="0" w:firstRowFirstColumn="0" w:firstRowLastColumn="0" w:lastRowFirstColumn="0" w:lastRowLastColumn="0"/>
                    <w:rPr>
                      <w:szCs w:val="22"/>
                    </w:rPr>
                  </w:pPr>
                  <w:r>
                    <w:rPr>
                      <w:szCs w:val="22"/>
                    </w:rPr>
                    <w:t>Response</w:t>
                  </w:r>
                </w:p>
              </w:tc>
              <w:tc>
                <w:tcPr>
                  <w:tcW w:w="2475" w:type="dxa"/>
                </w:tcPr>
                <w:p w14:paraId="5E9ACE3D" w14:textId="77777777" w:rsidR="008D35C8" w:rsidRDefault="008D35C8" w:rsidP="008D35C8">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ascii="Arial" w:hAnsi="Arial" w:cs="Arial"/>
                      <w:color w:val="333333"/>
                      <w:shd w:val="clear" w:color="auto" w:fill="FFFFFF"/>
                    </w:rPr>
                    <w:t>Description</w:t>
                  </w:r>
                </w:p>
              </w:tc>
            </w:tr>
            <w:tr w:rsidR="008D35C8" w14:paraId="5A922BD1"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7A45CB53" w14:textId="77777777" w:rsidR="008D35C8" w:rsidRPr="001A5DD0" w:rsidRDefault="008D35C8" w:rsidP="008D35C8">
                  <w:pPr>
                    <w:pStyle w:val="af2"/>
                    <w:rPr>
                      <w:b w:val="0"/>
                      <w:bCs w:val="0"/>
                      <w:szCs w:val="22"/>
                    </w:rPr>
                  </w:pPr>
                  <w:r w:rsidRPr="001A5DD0">
                    <w:rPr>
                      <w:rFonts w:hint="eastAsia"/>
                      <w:b w:val="0"/>
                      <w:bCs w:val="0"/>
                      <w:szCs w:val="22"/>
                    </w:rPr>
                    <w:t>0</w:t>
                  </w:r>
                  <w:r w:rsidRPr="001A5DD0">
                    <w:rPr>
                      <w:b w:val="0"/>
                      <w:bCs w:val="0"/>
                      <w:szCs w:val="22"/>
                    </w:rPr>
                    <w:t>0</w:t>
                  </w:r>
                  <w:r w:rsidRPr="001A5DD0">
                    <w:rPr>
                      <w:rFonts w:hint="eastAsia"/>
                      <w:b w:val="0"/>
                      <w:bCs w:val="0"/>
                      <w:szCs w:val="22"/>
                    </w:rPr>
                    <w:t>b</w:t>
                  </w:r>
                </w:p>
              </w:tc>
              <w:tc>
                <w:tcPr>
                  <w:tcW w:w="1199" w:type="dxa"/>
                </w:tcPr>
                <w:p w14:paraId="62961846"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OKAY</w:t>
                  </w:r>
                </w:p>
              </w:tc>
              <w:tc>
                <w:tcPr>
                  <w:tcW w:w="2475" w:type="dxa"/>
                </w:tcPr>
                <w:p w14:paraId="332E2FA4" w14:textId="77777777" w:rsidR="008D35C8" w:rsidRPr="001C025D"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N</w:t>
                  </w:r>
                  <w:r>
                    <w:rPr>
                      <w:szCs w:val="22"/>
                    </w:rPr>
                    <w:t>ormal</w:t>
                  </w:r>
                  <w:r w:rsidRPr="00F24D18">
                    <w:rPr>
                      <w:rFonts w:hint="eastAsia"/>
                      <w:szCs w:val="22"/>
                    </w:rPr>
                    <w:t>访问成功。</w:t>
                  </w:r>
                </w:p>
                <w:p w14:paraId="0DE663DF" w14:textId="77777777" w:rsidR="008D35C8" w:rsidRPr="001C025D"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p>
              </w:tc>
            </w:tr>
            <w:tr w:rsidR="008D35C8" w14:paraId="3597D8B6"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34A7C78B" w14:textId="77777777" w:rsidR="008D35C8" w:rsidRPr="001A5DD0" w:rsidRDefault="008D35C8" w:rsidP="008D35C8">
                  <w:pPr>
                    <w:pStyle w:val="af2"/>
                    <w:rPr>
                      <w:b w:val="0"/>
                      <w:bCs w:val="0"/>
                      <w:szCs w:val="22"/>
                    </w:rPr>
                  </w:pPr>
                  <w:r w:rsidRPr="001A5DD0">
                    <w:rPr>
                      <w:b w:val="0"/>
                      <w:bCs w:val="0"/>
                      <w:szCs w:val="22"/>
                    </w:rPr>
                    <w:t>01b</w:t>
                  </w:r>
                </w:p>
              </w:tc>
              <w:tc>
                <w:tcPr>
                  <w:tcW w:w="1199" w:type="dxa"/>
                </w:tcPr>
                <w:p w14:paraId="239EF870"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EXOKAY</w:t>
                  </w:r>
                </w:p>
              </w:tc>
              <w:tc>
                <w:tcPr>
                  <w:tcW w:w="2475" w:type="dxa"/>
                </w:tcPr>
                <w:p w14:paraId="24ADAB78"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Exclusive</w:t>
                  </w:r>
                  <w:r>
                    <w:rPr>
                      <w:rFonts w:hint="eastAsia"/>
                      <w:szCs w:val="22"/>
                    </w:rPr>
                    <w:t>访问成功。</w:t>
                  </w:r>
                </w:p>
              </w:tc>
            </w:tr>
            <w:tr w:rsidR="008D35C8" w14:paraId="1DA43FCB"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1D6187D9" w14:textId="77777777" w:rsidR="008D35C8" w:rsidRPr="001A5DD0" w:rsidRDefault="008D35C8" w:rsidP="008D35C8">
                  <w:pPr>
                    <w:pStyle w:val="af2"/>
                    <w:rPr>
                      <w:b w:val="0"/>
                      <w:bCs w:val="0"/>
                      <w:szCs w:val="22"/>
                    </w:rPr>
                  </w:pPr>
                  <w:r w:rsidRPr="001A5DD0">
                    <w:rPr>
                      <w:b w:val="0"/>
                      <w:bCs w:val="0"/>
                      <w:szCs w:val="22"/>
                    </w:rPr>
                    <w:t>10b</w:t>
                  </w:r>
                </w:p>
              </w:tc>
              <w:tc>
                <w:tcPr>
                  <w:tcW w:w="1199" w:type="dxa"/>
                </w:tcPr>
                <w:p w14:paraId="41A55F7B"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t>SLVERR</w:t>
                  </w:r>
                </w:p>
              </w:tc>
              <w:tc>
                <w:tcPr>
                  <w:tcW w:w="2475" w:type="dxa"/>
                </w:tcPr>
                <w:p w14:paraId="004CCEC0" w14:textId="77777777" w:rsidR="008D35C8" w:rsidRPr="001A5DD0"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S</w:t>
                  </w:r>
                  <w:r>
                    <w:rPr>
                      <w:szCs w:val="22"/>
                    </w:rPr>
                    <w:t>lave</w:t>
                  </w:r>
                  <w:r>
                    <w:rPr>
                      <w:rFonts w:hint="eastAsia"/>
                      <w:szCs w:val="22"/>
                    </w:rPr>
                    <w:t>错误。指示访问错误。</w:t>
                  </w:r>
                </w:p>
              </w:tc>
            </w:tr>
            <w:tr w:rsidR="008D35C8" w14:paraId="42FB7032"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41301063" w14:textId="77777777" w:rsidR="008D35C8" w:rsidRPr="001A5DD0" w:rsidRDefault="008D35C8" w:rsidP="008D35C8">
                  <w:pPr>
                    <w:pStyle w:val="af2"/>
                    <w:rPr>
                      <w:b w:val="0"/>
                      <w:bCs w:val="0"/>
                      <w:szCs w:val="22"/>
                    </w:rPr>
                  </w:pPr>
                  <w:r w:rsidRPr="001A5DD0">
                    <w:rPr>
                      <w:b w:val="0"/>
                      <w:bCs w:val="0"/>
                      <w:szCs w:val="22"/>
                    </w:rPr>
                    <w:t>11b</w:t>
                  </w:r>
                </w:p>
              </w:tc>
              <w:tc>
                <w:tcPr>
                  <w:tcW w:w="1199" w:type="dxa"/>
                </w:tcPr>
                <w:p w14:paraId="6BF16C52"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t>DECERR</w:t>
                  </w:r>
                </w:p>
              </w:tc>
              <w:tc>
                <w:tcPr>
                  <w:tcW w:w="2475" w:type="dxa"/>
                </w:tcPr>
                <w:p w14:paraId="27D57522"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D</w:t>
                  </w:r>
                  <w:r>
                    <w:rPr>
                      <w:szCs w:val="22"/>
                    </w:rPr>
                    <w:t>ecode</w:t>
                  </w:r>
                  <w:r>
                    <w:rPr>
                      <w:rFonts w:hint="eastAsia"/>
                      <w:szCs w:val="22"/>
                    </w:rPr>
                    <w:t>错误。通常用来指示没有访问对应的访问地址。</w:t>
                  </w:r>
                </w:p>
              </w:tc>
            </w:tr>
          </w:tbl>
          <w:p w14:paraId="5B94EA16" w14:textId="4123DAE5"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p>
        </w:tc>
      </w:tr>
      <w:tr w:rsidR="008D35C8" w14:paraId="53B4573F"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3C401C7" w14:textId="77777777" w:rsidR="008D35C8" w:rsidRDefault="008D35C8" w:rsidP="008D35C8">
            <w:pPr>
              <w:rPr>
                <w:b w:val="0"/>
                <w:bCs w:val="0"/>
                <w:szCs w:val="22"/>
              </w:rPr>
            </w:pPr>
            <w:r w:rsidRPr="00E62829">
              <w:rPr>
                <w:szCs w:val="22"/>
              </w:rPr>
              <w:t>m_axi_buser</w:t>
            </w:r>
          </w:p>
          <w:p w14:paraId="2C71CABB" w14:textId="13EE6098" w:rsidR="00E33B58" w:rsidRPr="00E33B58" w:rsidRDefault="00E33B58" w:rsidP="008D35C8">
            <w:pPr>
              <w:rPr>
                <w:b w:val="0"/>
                <w:bCs w:val="0"/>
                <w:szCs w:val="22"/>
              </w:rPr>
            </w:pPr>
            <w:r w:rsidRPr="00E33B58">
              <w:rPr>
                <w:b w:val="0"/>
                <w:bCs w:val="0"/>
                <w:szCs w:val="22"/>
              </w:rPr>
              <w:t>[M_COUNT*BUSER_WIDTH-1:0]</w:t>
            </w:r>
          </w:p>
        </w:tc>
        <w:tc>
          <w:tcPr>
            <w:tcW w:w="332" w:type="pct"/>
          </w:tcPr>
          <w:p w14:paraId="247B3004" w14:textId="3ACDE611"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24EDD941" w14:textId="07FFFD4F"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写响应用户自定义信号。</w:t>
            </w:r>
          </w:p>
        </w:tc>
      </w:tr>
      <w:tr w:rsidR="008D35C8" w14:paraId="320C84B2"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05537A4" w14:textId="77777777" w:rsidR="008D35C8" w:rsidRDefault="008D35C8" w:rsidP="008D35C8">
            <w:pPr>
              <w:rPr>
                <w:b w:val="0"/>
                <w:bCs w:val="0"/>
                <w:szCs w:val="22"/>
              </w:rPr>
            </w:pPr>
            <w:r w:rsidRPr="00E62829">
              <w:rPr>
                <w:szCs w:val="22"/>
              </w:rPr>
              <w:t>m_axi_bvalid</w:t>
            </w:r>
          </w:p>
          <w:p w14:paraId="24A0F877" w14:textId="2218B5E2" w:rsidR="00E33B58" w:rsidRPr="00E33B58" w:rsidRDefault="00E33B58" w:rsidP="008D35C8">
            <w:pPr>
              <w:rPr>
                <w:b w:val="0"/>
                <w:bCs w:val="0"/>
                <w:szCs w:val="22"/>
              </w:rPr>
            </w:pPr>
            <w:r w:rsidRPr="00E33B58">
              <w:rPr>
                <w:b w:val="0"/>
                <w:bCs w:val="0"/>
                <w:szCs w:val="22"/>
              </w:rPr>
              <w:t>[M_COUNT-1:0]</w:t>
            </w:r>
          </w:p>
        </w:tc>
        <w:tc>
          <w:tcPr>
            <w:tcW w:w="332" w:type="pct"/>
          </w:tcPr>
          <w:p w14:paraId="4E68A713" w14:textId="6018FF87"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1FDE666F" w14:textId="3CDB9FB8"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写响应有效信号。</w:t>
            </w:r>
          </w:p>
        </w:tc>
      </w:tr>
      <w:tr w:rsidR="008D35C8" w14:paraId="6281BA90"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7ED4C22" w14:textId="77777777" w:rsidR="008D35C8" w:rsidRDefault="008D35C8" w:rsidP="008D35C8">
            <w:pPr>
              <w:rPr>
                <w:b w:val="0"/>
                <w:bCs w:val="0"/>
                <w:szCs w:val="22"/>
              </w:rPr>
            </w:pPr>
            <w:r w:rsidRPr="00E62829">
              <w:rPr>
                <w:szCs w:val="22"/>
              </w:rPr>
              <w:lastRenderedPageBreak/>
              <w:t>m_axi_bready</w:t>
            </w:r>
          </w:p>
          <w:p w14:paraId="358C89DA" w14:textId="6C08EA4C" w:rsidR="00E33B58" w:rsidRPr="00E33B58" w:rsidRDefault="00E33B58" w:rsidP="008D35C8">
            <w:pPr>
              <w:rPr>
                <w:b w:val="0"/>
                <w:bCs w:val="0"/>
                <w:szCs w:val="22"/>
              </w:rPr>
            </w:pPr>
            <w:r w:rsidRPr="00E33B58">
              <w:rPr>
                <w:b w:val="0"/>
                <w:bCs w:val="0"/>
                <w:szCs w:val="22"/>
              </w:rPr>
              <w:t>[M_COUNT-1:0]</w:t>
            </w:r>
          </w:p>
        </w:tc>
        <w:tc>
          <w:tcPr>
            <w:tcW w:w="332" w:type="pct"/>
          </w:tcPr>
          <w:p w14:paraId="6B914E74" w14:textId="1AD09141"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407BA550" w14:textId="508B3B72"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写响应准备好信号。</w:t>
            </w:r>
          </w:p>
        </w:tc>
      </w:tr>
      <w:tr w:rsidR="008D35C8" w14:paraId="4A3D8C80"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F257231" w14:textId="77777777" w:rsidR="008D35C8" w:rsidRDefault="008D35C8" w:rsidP="008D35C8">
            <w:pPr>
              <w:rPr>
                <w:b w:val="0"/>
                <w:bCs w:val="0"/>
                <w:szCs w:val="22"/>
              </w:rPr>
            </w:pPr>
            <w:r w:rsidRPr="00E62829">
              <w:rPr>
                <w:szCs w:val="22"/>
              </w:rPr>
              <w:t>m_axi_arid</w:t>
            </w:r>
          </w:p>
          <w:p w14:paraId="4CA3CC8B" w14:textId="49F230A5" w:rsidR="00E33B58" w:rsidRPr="00E33B58" w:rsidRDefault="00E33B58" w:rsidP="008D35C8">
            <w:pPr>
              <w:rPr>
                <w:b w:val="0"/>
                <w:bCs w:val="0"/>
                <w:szCs w:val="22"/>
              </w:rPr>
            </w:pPr>
            <w:r w:rsidRPr="00E33B58">
              <w:rPr>
                <w:b w:val="0"/>
                <w:bCs w:val="0"/>
                <w:szCs w:val="22"/>
              </w:rPr>
              <w:t>[M_COUNT*ID_WIDTH-1:0]</w:t>
            </w:r>
          </w:p>
        </w:tc>
        <w:tc>
          <w:tcPr>
            <w:tcW w:w="332" w:type="pct"/>
          </w:tcPr>
          <w:p w14:paraId="42EAC0AB" w14:textId="4E611C97"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42EE4799" w14:textId="646E7BB1"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ID</w:t>
            </w:r>
            <w:r>
              <w:rPr>
                <w:rFonts w:hint="eastAsia"/>
                <w:szCs w:val="22"/>
              </w:rPr>
              <w:t>。</w:t>
            </w:r>
          </w:p>
        </w:tc>
      </w:tr>
      <w:tr w:rsidR="008D35C8" w14:paraId="6C2E3D0D"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3646B7D5" w14:textId="77777777" w:rsidR="008D35C8" w:rsidRDefault="008D35C8" w:rsidP="008D35C8">
            <w:pPr>
              <w:rPr>
                <w:b w:val="0"/>
                <w:bCs w:val="0"/>
                <w:szCs w:val="22"/>
              </w:rPr>
            </w:pPr>
            <w:r w:rsidRPr="00E62829">
              <w:rPr>
                <w:szCs w:val="22"/>
              </w:rPr>
              <w:t>m_axi_araddr</w:t>
            </w:r>
          </w:p>
          <w:p w14:paraId="71C2A79D" w14:textId="749B7AC5" w:rsidR="00E33B58" w:rsidRPr="00E33B58" w:rsidRDefault="00E33B58" w:rsidP="008D35C8">
            <w:pPr>
              <w:rPr>
                <w:b w:val="0"/>
                <w:bCs w:val="0"/>
                <w:szCs w:val="22"/>
              </w:rPr>
            </w:pPr>
            <w:r w:rsidRPr="00E33B58">
              <w:rPr>
                <w:b w:val="0"/>
                <w:bCs w:val="0"/>
                <w:szCs w:val="22"/>
              </w:rPr>
              <w:t>[M_COUNT*ADDR_WIDTH-1:0]</w:t>
            </w:r>
          </w:p>
        </w:tc>
        <w:tc>
          <w:tcPr>
            <w:tcW w:w="332" w:type="pct"/>
          </w:tcPr>
          <w:p w14:paraId="53A52D11" w14:textId="7E92AC9C"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02BEC8E9" w14:textId="7D8C1B0D"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p>
        </w:tc>
      </w:tr>
      <w:tr w:rsidR="008D35C8" w14:paraId="7D132F70"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270F2BD9" w14:textId="77777777" w:rsidR="008D35C8" w:rsidRDefault="008D35C8" w:rsidP="008D35C8">
            <w:pPr>
              <w:rPr>
                <w:b w:val="0"/>
                <w:bCs w:val="0"/>
                <w:szCs w:val="22"/>
              </w:rPr>
            </w:pPr>
            <w:r w:rsidRPr="00E62829">
              <w:rPr>
                <w:szCs w:val="22"/>
              </w:rPr>
              <w:t>m_axi_arlen</w:t>
            </w:r>
          </w:p>
          <w:p w14:paraId="762E3AE1" w14:textId="593C1A2E" w:rsidR="00E33B58" w:rsidRPr="00E33B58" w:rsidRDefault="00E33B58" w:rsidP="008D35C8">
            <w:pPr>
              <w:rPr>
                <w:b w:val="0"/>
                <w:bCs w:val="0"/>
                <w:szCs w:val="22"/>
              </w:rPr>
            </w:pPr>
            <w:r w:rsidRPr="00E33B58">
              <w:rPr>
                <w:b w:val="0"/>
                <w:bCs w:val="0"/>
                <w:szCs w:val="22"/>
              </w:rPr>
              <w:t>[M_COUNT*8-1:0]</w:t>
            </w:r>
          </w:p>
        </w:tc>
        <w:tc>
          <w:tcPr>
            <w:tcW w:w="332" w:type="pct"/>
          </w:tcPr>
          <w:p w14:paraId="6695BDE0" w14:textId="5BF4E21E"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19A22932" w14:textId="02F6B531"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B</w:t>
            </w:r>
            <w:r>
              <w:rPr>
                <w:szCs w:val="22"/>
              </w:rPr>
              <w:t>urst</w:t>
            </w:r>
            <w:r>
              <w:rPr>
                <w:rFonts w:hint="eastAsia"/>
                <w:szCs w:val="22"/>
              </w:rPr>
              <w:t>长度。表示一次</w:t>
            </w:r>
            <w:r>
              <w:rPr>
                <w:rFonts w:hint="eastAsia"/>
                <w:szCs w:val="22"/>
              </w:rPr>
              <w:t>Burst</w:t>
            </w:r>
            <w:r>
              <w:rPr>
                <w:rFonts w:hint="eastAsia"/>
                <w:szCs w:val="22"/>
              </w:rPr>
              <w:t>传输的周期数。</w:t>
            </w:r>
            <w:r>
              <w:rPr>
                <w:rFonts w:hint="eastAsia"/>
                <w:szCs w:val="22"/>
              </w:rPr>
              <w:t>B</w:t>
            </w:r>
            <w:r>
              <w:rPr>
                <w:szCs w:val="22"/>
              </w:rPr>
              <w:t>urst_Length = Axlen[7:0] + 1</w:t>
            </w:r>
            <w:r>
              <w:rPr>
                <w:rFonts w:hint="eastAsia"/>
                <w:szCs w:val="22"/>
              </w:rPr>
              <w:t>。</w:t>
            </w:r>
          </w:p>
        </w:tc>
      </w:tr>
      <w:tr w:rsidR="008D35C8" w14:paraId="5354FFFE"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38DDF51D" w14:textId="77777777" w:rsidR="008D35C8" w:rsidRDefault="008D35C8" w:rsidP="008D35C8">
            <w:pPr>
              <w:rPr>
                <w:b w:val="0"/>
                <w:bCs w:val="0"/>
                <w:szCs w:val="22"/>
              </w:rPr>
            </w:pPr>
            <w:r w:rsidRPr="00E62829">
              <w:rPr>
                <w:szCs w:val="22"/>
              </w:rPr>
              <w:t>m_axi_arsize</w:t>
            </w:r>
          </w:p>
          <w:p w14:paraId="13EED9DB" w14:textId="13637D70" w:rsidR="00E33B58" w:rsidRPr="00E33B58" w:rsidRDefault="00E33B58" w:rsidP="008D35C8">
            <w:pPr>
              <w:rPr>
                <w:b w:val="0"/>
                <w:bCs w:val="0"/>
                <w:szCs w:val="22"/>
              </w:rPr>
            </w:pPr>
            <w:r w:rsidRPr="00E33B58">
              <w:rPr>
                <w:b w:val="0"/>
                <w:bCs w:val="0"/>
                <w:szCs w:val="22"/>
              </w:rPr>
              <w:t>[M_COUNT*3-1:0]</w:t>
            </w:r>
          </w:p>
        </w:tc>
        <w:tc>
          <w:tcPr>
            <w:tcW w:w="332" w:type="pct"/>
          </w:tcPr>
          <w:p w14:paraId="4D2865A6" w14:textId="5C938611"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4D91C8D4"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B</w:t>
            </w:r>
            <w:r>
              <w:rPr>
                <w:szCs w:val="22"/>
              </w:rPr>
              <w:t>urst</w:t>
            </w:r>
            <w:r>
              <w:rPr>
                <w:rFonts w:hint="eastAsia"/>
                <w:szCs w:val="22"/>
              </w:rPr>
              <w:t>大小。表示每一周期传输最大的字节数。</w:t>
            </w:r>
          </w:p>
          <w:p w14:paraId="21D068E6" w14:textId="6CD2576A"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B</w:t>
            </w:r>
            <w:r>
              <w:rPr>
                <w:szCs w:val="22"/>
              </w:rPr>
              <w:t>yte_Length = 2</w:t>
            </w:r>
            <w:r w:rsidRPr="00BC0980">
              <w:rPr>
                <w:szCs w:val="22"/>
                <w:vertAlign w:val="superscript"/>
              </w:rPr>
              <w:t>Axsize[2:0]</w:t>
            </w:r>
            <w:r>
              <w:rPr>
                <w:rFonts w:hint="eastAsia"/>
                <w:szCs w:val="22"/>
              </w:rPr>
              <w:t>。</w:t>
            </w:r>
          </w:p>
        </w:tc>
      </w:tr>
      <w:tr w:rsidR="008D35C8" w14:paraId="31BEAA57"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77A0CB1" w14:textId="77777777" w:rsidR="008D35C8" w:rsidRDefault="008D35C8" w:rsidP="008D35C8">
            <w:pPr>
              <w:rPr>
                <w:b w:val="0"/>
                <w:bCs w:val="0"/>
                <w:szCs w:val="22"/>
              </w:rPr>
            </w:pPr>
            <w:r w:rsidRPr="00E62829">
              <w:rPr>
                <w:szCs w:val="22"/>
              </w:rPr>
              <w:t>m_axi_arburst</w:t>
            </w:r>
          </w:p>
          <w:p w14:paraId="4040B3C2" w14:textId="3940EBB6" w:rsidR="00E33B58" w:rsidRPr="00E33B58" w:rsidRDefault="00E33B58" w:rsidP="008D35C8">
            <w:pPr>
              <w:rPr>
                <w:b w:val="0"/>
                <w:bCs w:val="0"/>
                <w:szCs w:val="22"/>
              </w:rPr>
            </w:pPr>
            <w:r w:rsidRPr="00E33B58">
              <w:rPr>
                <w:b w:val="0"/>
                <w:bCs w:val="0"/>
                <w:szCs w:val="22"/>
              </w:rPr>
              <w:t>[M_COUNT*2-1:0]</w:t>
            </w:r>
          </w:p>
        </w:tc>
        <w:tc>
          <w:tcPr>
            <w:tcW w:w="332" w:type="pct"/>
          </w:tcPr>
          <w:p w14:paraId="0D3CE455" w14:textId="4AA567D7"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5C706BA7"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B</w:t>
            </w:r>
            <w:r>
              <w:rPr>
                <w:szCs w:val="22"/>
              </w:rPr>
              <w:t>urst</w:t>
            </w:r>
            <w:r>
              <w:rPr>
                <w:rFonts w:hint="eastAsia"/>
                <w:szCs w:val="22"/>
              </w:rPr>
              <w:t>类型。</w:t>
            </w:r>
          </w:p>
          <w:tbl>
            <w:tblPr>
              <w:tblStyle w:val="1-1"/>
              <w:tblW w:w="0" w:type="auto"/>
              <w:tblLook w:val="04A0" w:firstRow="1" w:lastRow="0" w:firstColumn="1" w:lastColumn="0" w:noHBand="0" w:noVBand="1"/>
            </w:tblPr>
            <w:tblGrid>
              <w:gridCol w:w="1420"/>
              <w:gridCol w:w="1100"/>
              <w:gridCol w:w="2113"/>
            </w:tblGrid>
            <w:tr w:rsidR="008D35C8" w14:paraId="45AD0AD6" w14:textId="77777777" w:rsidTr="00675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5FDEC01B" w14:textId="77777777" w:rsidR="008D35C8" w:rsidRDefault="008D35C8" w:rsidP="008D35C8">
                  <w:pPr>
                    <w:pStyle w:val="af2"/>
                    <w:jc w:val="center"/>
                    <w:rPr>
                      <w:szCs w:val="22"/>
                    </w:rPr>
                  </w:pPr>
                  <w:r>
                    <w:rPr>
                      <w:rFonts w:hint="eastAsia"/>
                      <w:szCs w:val="22"/>
                    </w:rPr>
                    <w:t>A</w:t>
                  </w:r>
                  <w:r>
                    <w:rPr>
                      <w:szCs w:val="22"/>
                    </w:rPr>
                    <w:t>xBURST[1:0]</w:t>
                  </w:r>
                </w:p>
              </w:tc>
              <w:tc>
                <w:tcPr>
                  <w:tcW w:w="1199" w:type="dxa"/>
                </w:tcPr>
                <w:p w14:paraId="7F7CAEDC" w14:textId="77777777" w:rsidR="008D35C8" w:rsidRDefault="008D35C8" w:rsidP="008D35C8">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hint="eastAsia"/>
                      <w:szCs w:val="22"/>
                    </w:rPr>
                    <w:t>B</w:t>
                  </w:r>
                  <w:r>
                    <w:rPr>
                      <w:szCs w:val="22"/>
                    </w:rPr>
                    <w:t>urst Type</w:t>
                  </w:r>
                </w:p>
              </w:tc>
              <w:tc>
                <w:tcPr>
                  <w:tcW w:w="2475" w:type="dxa"/>
                </w:tcPr>
                <w:p w14:paraId="6D4D3311" w14:textId="77777777" w:rsidR="008D35C8" w:rsidRDefault="008D35C8" w:rsidP="008D35C8">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ascii="Arial" w:hAnsi="Arial" w:cs="Arial"/>
                      <w:color w:val="333333"/>
                      <w:shd w:val="clear" w:color="auto" w:fill="FFFFFF"/>
                    </w:rPr>
                    <w:t>Description</w:t>
                  </w:r>
                </w:p>
              </w:tc>
            </w:tr>
            <w:tr w:rsidR="008D35C8" w14:paraId="69B99006"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1A8590BB" w14:textId="77777777" w:rsidR="008D35C8" w:rsidRPr="001A5DD0" w:rsidRDefault="008D35C8" w:rsidP="008D35C8">
                  <w:pPr>
                    <w:pStyle w:val="af2"/>
                    <w:rPr>
                      <w:b w:val="0"/>
                      <w:bCs w:val="0"/>
                      <w:szCs w:val="22"/>
                    </w:rPr>
                  </w:pPr>
                  <w:r w:rsidRPr="001A5DD0">
                    <w:rPr>
                      <w:rFonts w:hint="eastAsia"/>
                      <w:b w:val="0"/>
                      <w:bCs w:val="0"/>
                      <w:szCs w:val="22"/>
                    </w:rPr>
                    <w:t>0</w:t>
                  </w:r>
                  <w:r w:rsidRPr="001A5DD0">
                    <w:rPr>
                      <w:b w:val="0"/>
                      <w:bCs w:val="0"/>
                      <w:szCs w:val="22"/>
                    </w:rPr>
                    <w:t>0</w:t>
                  </w:r>
                  <w:r w:rsidRPr="001A5DD0">
                    <w:rPr>
                      <w:rFonts w:hint="eastAsia"/>
                      <w:b w:val="0"/>
                      <w:bCs w:val="0"/>
                      <w:szCs w:val="22"/>
                    </w:rPr>
                    <w:t>b</w:t>
                  </w:r>
                </w:p>
              </w:tc>
              <w:tc>
                <w:tcPr>
                  <w:tcW w:w="1199" w:type="dxa"/>
                </w:tcPr>
                <w:p w14:paraId="110E195F"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F</w:t>
                  </w:r>
                  <w:r>
                    <w:rPr>
                      <w:szCs w:val="22"/>
                    </w:rPr>
                    <w:t>IXED</w:t>
                  </w:r>
                </w:p>
              </w:tc>
              <w:tc>
                <w:tcPr>
                  <w:tcW w:w="2475" w:type="dxa"/>
                </w:tcPr>
                <w:p w14:paraId="64F01745"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F</w:t>
                  </w:r>
                  <w:r>
                    <w:rPr>
                      <w:szCs w:val="22"/>
                    </w:rPr>
                    <w:t>IXED</w:t>
                  </w:r>
                  <w:r>
                    <w:rPr>
                      <w:rFonts w:hint="eastAsia"/>
                      <w:szCs w:val="22"/>
                    </w:rPr>
                    <w:t>类型是指地址是固定的，每一次传输的地址都不变，重复对同一个地址进行存取。典型应用：</w:t>
                  </w:r>
                  <w:r>
                    <w:rPr>
                      <w:rFonts w:hint="eastAsia"/>
                      <w:szCs w:val="22"/>
                    </w:rPr>
                    <w:t>F</w:t>
                  </w:r>
                  <w:r>
                    <w:rPr>
                      <w:szCs w:val="22"/>
                    </w:rPr>
                    <w:t>IFO</w:t>
                  </w:r>
                  <w:r>
                    <w:rPr>
                      <w:rFonts w:hint="eastAsia"/>
                      <w:szCs w:val="22"/>
                    </w:rPr>
                    <w:t>。</w:t>
                  </w:r>
                </w:p>
              </w:tc>
            </w:tr>
            <w:tr w:rsidR="008D35C8" w14:paraId="35A8247A"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0ED72DD8" w14:textId="77777777" w:rsidR="008D35C8" w:rsidRPr="001A5DD0" w:rsidRDefault="008D35C8" w:rsidP="008D35C8">
                  <w:pPr>
                    <w:pStyle w:val="af2"/>
                    <w:rPr>
                      <w:b w:val="0"/>
                      <w:bCs w:val="0"/>
                      <w:szCs w:val="22"/>
                    </w:rPr>
                  </w:pPr>
                  <w:r w:rsidRPr="001A5DD0">
                    <w:rPr>
                      <w:b w:val="0"/>
                      <w:bCs w:val="0"/>
                      <w:szCs w:val="22"/>
                    </w:rPr>
                    <w:t>01b</w:t>
                  </w:r>
                </w:p>
              </w:tc>
              <w:tc>
                <w:tcPr>
                  <w:tcW w:w="1199" w:type="dxa"/>
                </w:tcPr>
                <w:p w14:paraId="70066E04"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INCR</w:t>
                  </w:r>
                </w:p>
              </w:tc>
              <w:tc>
                <w:tcPr>
                  <w:tcW w:w="2475" w:type="dxa"/>
                </w:tcPr>
                <w:p w14:paraId="41B77249"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INCR</w:t>
                  </w:r>
                  <w:r>
                    <w:rPr>
                      <w:rFonts w:hint="eastAsia"/>
                      <w:szCs w:val="22"/>
                    </w:rPr>
                    <w:t>类型是指每一次读写的地址都比上一次增加一个固定值。</w:t>
                  </w:r>
                </w:p>
              </w:tc>
            </w:tr>
            <w:tr w:rsidR="008D35C8" w14:paraId="7805B794"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0E8C1A84" w14:textId="77777777" w:rsidR="008D35C8" w:rsidRPr="001A5DD0" w:rsidRDefault="008D35C8" w:rsidP="008D35C8">
                  <w:pPr>
                    <w:pStyle w:val="af2"/>
                    <w:rPr>
                      <w:b w:val="0"/>
                      <w:bCs w:val="0"/>
                      <w:szCs w:val="22"/>
                    </w:rPr>
                  </w:pPr>
                  <w:r w:rsidRPr="001A5DD0">
                    <w:rPr>
                      <w:b w:val="0"/>
                      <w:bCs w:val="0"/>
                      <w:szCs w:val="22"/>
                    </w:rPr>
                    <w:t>10b</w:t>
                  </w:r>
                </w:p>
              </w:tc>
              <w:tc>
                <w:tcPr>
                  <w:tcW w:w="1199" w:type="dxa"/>
                </w:tcPr>
                <w:p w14:paraId="2FE1E44A"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WRAP</w:t>
                  </w:r>
                </w:p>
              </w:tc>
              <w:tc>
                <w:tcPr>
                  <w:tcW w:w="2475" w:type="dxa"/>
                </w:tcPr>
                <w:p w14:paraId="07FFB66A" w14:textId="77777777" w:rsidR="008D35C8" w:rsidRPr="001A5DD0"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WRAP</w:t>
                  </w:r>
                  <w:r>
                    <w:rPr>
                      <w:rFonts w:hint="eastAsia"/>
                      <w:szCs w:val="22"/>
                    </w:rPr>
                    <w:t>类型与</w:t>
                  </w:r>
                  <w:r>
                    <w:rPr>
                      <w:szCs w:val="22"/>
                    </w:rPr>
                    <w:t>INCR</w:t>
                  </w:r>
                  <w:r>
                    <w:rPr>
                      <w:rFonts w:hint="eastAsia"/>
                      <w:szCs w:val="22"/>
                    </w:rPr>
                    <w:t>类型类似，每次读写地址增加一个固定值。不同的是</w:t>
                  </w:r>
                  <w:r>
                    <w:rPr>
                      <w:rFonts w:hint="eastAsia"/>
                      <w:szCs w:val="22"/>
                    </w:rPr>
                    <w:t>W</w:t>
                  </w:r>
                  <w:r>
                    <w:rPr>
                      <w:szCs w:val="22"/>
                    </w:rPr>
                    <w:t>RAP</w:t>
                  </w:r>
                  <w:r>
                    <w:rPr>
                      <w:rFonts w:hint="eastAsia"/>
                      <w:szCs w:val="22"/>
                    </w:rPr>
                    <w:t>类型在地址增加到上限后，地址需要跳转到低地址。</w:t>
                  </w:r>
                  <w:r>
                    <w:rPr>
                      <w:szCs w:val="22"/>
                    </w:rPr>
                    <w:t>WRAP</w:t>
                  </w:r>
                  <w:r>
                    <w:rPr>
                      <w:rFonts w:hint="eastAsia"/>
                      <w:szCs w:val="22"/>
                    </w:rPr>
                    <w:t>还有以下限制：</w:t>
                  </w:r>
                  <w:r>
                    <w:rPr>
                      <w:rFonts w:hint="eastAsia"/>
                      <w:szCs w:val="22"/>
                    </w:rPr>
                    <w:t>1</w:t>
                  </w:r>
                  <w:r>
                    <w:rPr>
                      <w:rFonts w:hint="eastAsia"/>
                      <w:szCs w:val="22"/>
                    </w:rPr>
                    <w:t>）</w:t>
                  </w:r>
                  <w:r w:rsidRPr="000C3208">
                    <w:rPr>
                      <w:szCs w:val="22"/>
                    </w:rPr>
                    <w:t>起始地址必须与</w:t>
                  </w:r>
                  <w:r>
                    <w:rPr>
                      <w:rFonts w:hint="eastAsia"/>
                      <w:szCs w:val="22"/>
                    </w:rPr>
                    <w:t>A</w:t>
                  </w:r>
                  <w:r>
                    <w:rPr>
                      <w:szCs w:val="22"/>
                    </w:rPr>
                    <w:t>xsize</w:t>
                  </w:r>
                  <w:r w:rsidRPr="000C3208">
                    <w:rPr>
                      <w:szCs w:val="22"/>
                    </w:rPr>
                    <w:t>大小对齐</w:t>
                  </w:r>
                  <w:r>
                    <w:rPr>
                      <w:rFonts w:hint="eastAsia"/>
                      <w:szCs w:val="22"/>
                    </w:rPr>
                    <w:t>；</w:t>
                  </w:r>
                  <w:r>
                    <w:rPr>
                      <w:rFonts w:hint="eastAsia"/>
                      <w:szCs w:val="22"/>
                    </w:rPr>
                    <w:t>2</w:t>
                  </w:r>
                  <w:r>
                    <w:rPr>
                      <w:rFonts w:hint="eastAsia"/>
                      <w:szCs w:val="22"/>
                    </w:rPr>
                    <w:t>）</w:t>
                  </w:r>
                  <w:r>
                    <w:rPr>
                      <w:rFonts w:hint="eastAsia"/>
                      <w:szCs w:val="22"/>
                    </w:rPr>
                    <w:t>B</w:t>
                  </w:r>
                  <w:r>
                    <w:rPr>
                      <w:szCs w:val="22"/>
                    </w:rPr>
                    <w:t>urst</w:t>
                  </w:r>
                  <w:r>
                    <w:rPr>
                      <w:rFonts w:hint="eastAsia"/>
                      <w:szCs w:val="22"/>
                    </w:rPr>
                    <w:t>长度必须是</w:t>
                  </w:r>
                  <w:r>
                    <w:rPr>
                      <w:rFonts w:hint="eastAsia"/>
                      <w:szCs w:val="22"/>
                    </w:rPr>
                    <w:t>2/4/8/1</w:t>
                  </w:r>
                  <w:r>
                    <w:rPr>
                      <w:szCs w:val="22"/>
                    </w:rPr>
                    <w:t>6</w:t>
                  </w:r>
                  <w:r>
                    <w:rPr>
                      <w:rFonts w:hint="eastAsia"/>
                      <w:szCs w:val="22"/>
                    </w:rPr>
                    <w:t>。</w:t>
                  </w:r>
                </w:p>
              </w:tc>
            </w:tr>
            <w:tr w:rsidR="008D35C8" w14:paraId="209BD8ED"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0E609604" w14:textId="77777777" w:rsidR="008D35C8" w:rsidRPr="001A5DD0" w:rsidRDefault="008D35C8" w:rsidP="008D35C8">
                  <w:pPr>
                    <w:pStyle w:val="af2"/>
                    <w:rPr>
                      <w:b w:val="0"/>
                      <w:bCs w:val="0"/>
                      <w:szCs w:val="22"/>
                    </w:rPr>
                  </w:pPr>
                  <w:r w:rsidRPr="001A5DD0">
                    <w:rPr>
                      <w:b w:val="0"/>
                      <w:bCs w:val="0"/>
                      <w:szCs w:val="22"/>
                    </w:rPr>
                    <w:t>11b</w:t>
                  </w:r>
                </w:p>
              </w:tc>
              <w:tc>
                <w:tcPr>
                  <w:tcW w:w="1199" w:type="dxa"/>
                </w:tcPr>
                <w:p w14:paraId="2A67C4A3"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Reservd</w:t>
                  </w:r>
                </w:p>
              </w:tc>
              <w:tc>
                <w:tcPr>
                  <w:tcW w:w="2475" w:type="dxa"/>
                </w:tcPr>
                <w:p w14:paraId="69EF68FE"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p>
              </w:tc>
            </w:tr>
          </w:tbl>
          <w:p w14:paraId="741055F6" w14:textId="77777777"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p>
        </w:tc>
      </w:tr>
      <w:tr w:rsidR="008D35C8" w14:paraId="2CAFB24B"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219A53E1" w14:textId="77777777" w:rsidR="008D35C8" w:rsidRDefault="008D35C8" w:rsidP="008D35C8">
            <w:pPr>
              <w:rPr>
                <w:b w:val="0"/>
                <w:bCs w:val="0"/>
                <w:szCs w:val="22"/>
              </w:rPr>
            </w:pPr>
            <w:r w:rsidRPr="00E62829">
              <w:rPr>
                <w:szCs w:val="22"/>
              </w:rPr>
              <w:t>m_axi_arlock</w:t>
            </w:r>
          </w:p>
          <w:p w14:paraId="0EF50C9A" w14:textId="1B540C50" w:rsidR="00E33B58" w:rsidRPr="00E33B58" w:rsidRDefault="00E33B58" w:rsidP="008D35C8">
            <w:pPr>
              <w:rPr>
                <w:b w:val="0"/>
                <w:bCs w:val="0"/>
                <w:szCs w:val="22"/>
              </w:rPr>
            </w:pPr>
            <w:r w:rsidRPr="00E33B58">
              <w:rPr>
                <w:b w:val="0"/>
                <w:bCs w:val="0"/>
                <w:szCs w:val="22"/>
              </w:rPr>
              <w:t>[M_COUNT-1:0]</w:t>
            </w:r>
          </w:p>
        </w:tc>
        <w:tc>
          <w:tcPr>
            <w:tcW w:w="332" w:type="pct"/>
          </w:tcPr>
          <w:p w14:paraId="69F11CD3" w14:textId="468D748D"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61EBC349" w14:textId="15DDD138"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读地址锁定类型。</w:t>
            </w:r>
            <w:r>
              <w:rPr>
                <w:rFonts w:hint="eastAsia"/>
                <w:szCs w:val="22"/>
              </w:rPr>
              <w:t>A</w:t>
            </w:r>
            <w:r>
              <w:rPr>
                <w:szCs w:val="22"/>
              </w:rPr>
              <w:t>XI4</w:t>
            </w:r>
            <w:r>
              <w:rPr>
                <w:rFonts w:hint="eastAsia"/>
                <w:szCs w:val="22"/>
              </w:rPr>
              <w:t>不支持锁定事务。</w:t>
            </w:r>
            <w:r>
              <w:rPr>
                <w:rFonts w:hint="eastAsia"/>
                <w:szCs w:val="22"/>
              </w:rPr>
              <w:t>(AXI</w:t>
            </w:r>
            <w:r>
              <w:rPr>
                <w:szCs w:val="22"/>
              </w:rPr>
              <w:t>3</w:t>
            </w:r>
            <w:r>
              <w:rPr>
                <w:rFonts w:hint="eastAsia"/>
                <w:szCs w:val="22"/>
              </w:rPr>
              <w:t>必须支持锁定事务</w:t>
            </w:r>
            <w:r>
              <w:rPr>
                <w:rFonts w:hint="eastAsia"/>
                <w:szCs w:val="22"/>
              </w:rPr>
              <w:t>)</w:t>
            </w:r>
          </w:p>
        </w:tc>
      </w:tr>
      <w:tr w:rsidR="008D35C8" w14:paraId="6B9B4DF1"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5D31C1F" w14:textId="77777777" w:rsidR="008D35C8" w:rsidRDefault="008D35C8" w:rsidP="008D35C8">
            <w:pPr>
              <w:rPr>
                <w:b w:val="0"/>
                <w:bCs w:val="0"/>
                <w:szCs w:val="22"/>
              </w:rPr>
            </w:pPr>
            <w:r w:rsidRPr="00E62829">
              <w:rPr>
                <w:szCs w:val="22"/>
              </w:rPr>
              <w:t>m_axi_arcache</w:t>
            </w:r>
          </w:p>
          <w:p w14:paraId="19241013" w14:textId="7DC3A70F" w:rsidR="00E33B58" w:rsidRPr="00E33B58" w:rsidRDefault="00E33B58" w:rsidP="008D35C8">
            <w:pPr>
              <w:rPr>
                <w:b w:val="0"/>
                <w:bCs w:val="0"/>
                <w:szCs w:val="22"/>
              </w:rPr>
            </w:pPr>
            <w:r w:rsidRPr="00E33B58">
              <w:rPr>
                <w:b w:val="0"/>
                <w:bCs w:val="0"/>
                <w:szCs w:val="22"/>
              </w:rPr>
              <w:t>[M_COUNT*4-1:0]</w:t>
            </w:r>
          </w:p>
        </w:tc>
        <w:tc>
          <w:tcPr>
            <w:tcW w:w="332" w:type="pct"/>
          </w:tcPr>
          <w:p w14:paraId="178961ED" w14:textId="3BBD3012"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0C7E7D58" w14:textId="79B01201"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M</w:t>
            </w:r>
            <w:r>
              <w:rPr>
                <w:szCs w:val="22"/>
              </w:rPr>
              <w:t>emory</w:t>
            </w:r>
            <w:r>
              <w:rPr>
                <w:rFonts w:hint="eastAsia"/>
                <w:szCs w:val="22"/>
              </w:rPr>
              <w:t>类型。</w:t>
            </w:r>
          </w:p>
        </w:tc>
      </w:tr>
      <w:tr w:rsidR="008D35C8" w14:paraId="034AA909"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D5775F6" w14:textId="77777777" w:rsidR="008D35C8" w:rsidRDefault="008D35C8" w:rsidP="008D35C8">
            <w:pPr>
              <w:rPr>
                <w:b w:val="0"/>
                <w:bCs w:val="0"/>
                <w:szCs w:val="22"/>
              </w:rPr>
            </w:pPr>
            <w:r w:rsidRPr="00E62829">
              <w:rPr>
                <w:szCs w:val="22"/>
              </w:rPr>
              <w:t>m_axi_arprot</w:t>
            </w:r>
          </w:p>
          <w:p w14:paraId="4E3D3CEE" w14:textId="5824E419" w:rsidR="00E33B58" w:rsidRPr="00E33B58" w:rsidRDefault="00E33B58" w:rsidP="008D35C8">
            <w:pPr>
              <w:rPr>
                <w:b w:val="0"/>
                <w:bCs w:val="0"/>
                <w:szCs w:val="22"/>
              </w:rPr>
            </w:pPr>
            <w:r w:rsidRPr="00E33B58">
              <w:rPr>
                <w:b w:val="0"/>
                <w:bCs w:val="0"/>
                <w:szCs w:val="22"/>
              </w:rPr>
              <w:t>[M_COUNT*3-1:0]</w:t>
            </w:r>
          </w:p>
        </w:tc>
        <w:tc>
          <w:tcPr>
            <w:tcW w:w="332" w:type="pct"/>
          </w:tcPr>
          <w:p w14:paraId="1E574D15" w14:textId="63E9FD20"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1634D135" w14:textId="72AFA732"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读地址保护类型。</w:t>
            </w:r>
          </w:p>
        </w:tc>
      </w:tr>
      <w:tr w:rsidR="008D35C8" w14:paraId="440357DC"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69C0E2D" w14:textId="77777777" w:rsidR="008D35C8" w:rsidRDefault="008D35C8" w:rsidP="008D35C8">
            <w:pPr>
              <w:rPr>
                <w:b w:val="0"/>
                <w:bCs w:val="0"/>
                <w:szCs w:val="22"/>
              </w:rPr>
            </w:pPr>
            <w:r w:rsidRPr="00E62829">
              <w:rPr>
                <w:szCs w:val="22"/>
              </w:rPr>
              <w:lastRenderedPageBreak/>
              <w:t>m_axi_arqos</w:t>
            </w:r>
          </w:p>
          <w:p w14:paraId="508A7217" w14:textId="1D8030A3" w:rsidR="00E33B58" w:rsidRPr="00E33B58" w:rsidRDefault="00E33B58" w:rsidP="008D35C8">
            <w:pPr>
              <w:rPr>
                <w:b w:val="0"/>
                <w:bCs w:val="0"/>
                <w:szCs w:val="22"/>
              </w:rPr>
            </w:pPr>
            <w:r w:rsidRPr="00E33B58">
              <w:rPr>
                <w:b w:val="0"/>
                <w:bCs w:val="0"/>
                <w:szCs w:val="22"/>
              </w:rPr>
              <w:t>[M_COUNT*4-1:0]</w:t>
            </w:r>
          </w:p>
        </w:tc>
        <w:tc>
          <w:tcPr>
            <w:tcW w:w="332" w:type="pct"/>
          </w:tcPr>
          <w:p w14:paraId="6A47C6D4" w14:textId="22A0A59E"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5EA39120" w14:textId="57AE2CA9"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Q</w:t>
            </w:r>
            <w:r>
              <w:rPr>
                <w:szCs w:val="22"/>
              </w:rPr>
              <w:t>oS</w:t>
            </w:r>
            <w:r>
              <w:rPr>
                <w:rFonts w:hint="eastAsia"/>
                <w:szCs w:val="22"/>
              </w:rPr>
              <w:t>标识。</w:t>
            </w:r>
            <w:r w:rsidRPr="00A764C8">
              <w:rPr>
                <w:szCs w:val="22"/>
              </w:rPr>
              <w:t>AXI4</w:t>
            </w:r>
            <w:r w:rsidRPr="00A764C8">
              <w:rPr>
                <w:szCs w:val="22"/>
              </w:rPr>
              <w:t>信号集被扩展为支持两个</w:t>
            </w:r>
            <w:r w:rsidRPr="00A764C8">
              <w:rPr>
                <w:szCs w:val="22"/>
              </w:rPr>
              <w:t>4</w:t>
            </w:r>
            <w:r w:rsidRPr="00A764C8">
              <w:rPr>
                <w:szCs w:val="22"/>
              </w:rPr>
              <w:t>位</w:t>
            </w:r>
            <w:r w:rsidRPr="00A764C8">
              <w:rPr>
                <w:szCs w:val="22"/>
              </w:rPr>
              <w:t>QoS</w:t>
            </w:r>
            <w:r w:rsidRPr="00A764C8">
              <w:rPr>
                <w:szCs w:val="22"/>
              </w:rPr>
              <w:t>标识符</w:t>
            </w:r>
            <w:r>
              <w:rPr>
                <w:rFonts w:hint="eastAsia"/>
                <w:szCs w:val="22"/>
              </w:rPr>
              <w:t>，分别对应</w:t>
            </w:r>
            <w:r>
              <w:rPr>
                <w:rFonts w:hint="eastAsia"/>
                <w:szCs w:val="22"/>
              </w:rPr>
              <w:t>AW</w:t>
            </w:r>
            <w:r>
              <w:rPr>
                <w:szCs w:val="22"/>
              </w:rPr>
              <w:t>QOS</w:t>
            </w:r>
            <w:r>
              <w:rPr>
                <w:rFonts w:hint="eastAsia"/>
                <w:szCs w:val="22"/>
              </w:rPr>
              <w:t>和</w:t>
            </w:r>
            <w:r>
              <w:rPr>
                <w:rFonts w:hint="eastAsia"/>
                <w:szCs w:val="22"/>
              </w:rPr>
              <w:t>A</w:t>
            </w:r>
            <w:r>
              <w:rPr>
                <w:szCs w:val="22"/>
              </w:rPr>
              <w:t>RQOS</w:t>
            </w:r>
            <w:r>
              <w:rPr>
                <w:rFonts w:hint="eastAsia"/>
                <w:szCs w:val="22"/>
              </w:rPr>
              <w:t>。</w:t>
            </w:r>
          </w:p>
        </w:tc>
      </w:tr>
      <w:tr w:rsidR="008D35C8" w14:paraId="2A098D2F"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84E5E68" w14:textId="77777777" w:rsidR="008D35C8" w:rsidRDefault="008D35C8" w:rsidP="008D35C8">
            <w:pPr>
              <w:rPr>
                <w:b w:val="0"/>
                <w:bCs w:val="0"/>
                <w:szCs w:val="22"/>
              </w:rPr>
            </w:pPr>
            <w:r w:rsidRPr="00E62829">
              <w:rPr>
                <w:szCs w:val="22"/>
              </w:rPr>
              <w:t>m_axi_arregion</w:t>
            </w:r>
          </w:p>
          <w:p w14:paraId="3CE454CA" w14:textId="3DD5E782" w:rsidR="00E33B58" w:rsidRPr="00E33B58" w:rsidRDefault="00E33B58" w:rsidP="008D35C8">
            <w:pPr>
              <w:rPr>
                <w:b w:val="0"/>
                <w:bCs w:val="0"/>
                <w:szCs w:val="22"/>
              </w:rPr>
            </w:pPr>
            <w:r w:rsidRPr="00E33B58">
              <w:rPr>
                <w:b w:val="0"/>
                <w:bCs w:val="0"/>
                <w:szCs w:val="22"/>
              </w:rPr>
              <w:t>[M_COUNT*4-1:0]</w:t>
            </w:r>
          </w:p>
        </w:tc>
        <w:tc>
          <w:tcPr>
            <w:tcW w:w="332" w:type="pct"/>
          </w:tcPr>
          <w:p w14:paraId="1E959058" w14:textId="43EFFF43"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6ACF33F7" w14:textId="6F7ACBCC"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w:t>
            </w:r>
            <w:r>
              <w:rPr>
                <w:rFonts w:hint="eastAsia"/>
                <w:szCs w:val="22"/>
              </w:rPr>
              <w:t>R</w:t>
            </w:r>
            <w:r>
              <w:rPr>
                <w:szCs w:val="22"/>
              </w:rPr>
              <w:t>egion</w:t>
            </w:r>
            <w:r>
              <w:rPr>
                <w:rFonts w:hint="eastAsia"/>
                <w:szCs w:val="22"/>
              </w:rPr>
              <w:t>标识。</w:t>
            </w:r>
            <w:r w:rsidRPr="00A764C8">
              <w:rPr>
                <w:szCs w:val="22"/>
              </w:rPr>
              <w:t>AXI4</w:t>
            </w:r>
            <w:r w:rsidRPr="00A764C8">
              <w:rPr>
                <w:szCs w:val="22"/>
              </w:rPr>
              <w:t>信号集被扩展为支持两个</w:t>
            </w:r>
            <w:r w:rsidRPr="00A764C8">
              <w:rPr>
                <w:szCs w:val="22"/>
              </w:rPr>
              <w:t>4</w:t>
            </w:r>
            <w:r w:rsidRPr="00A764C8">
              <w:rPr>
                <w:szCs w:val="22"/>
              </w:rPr>
              <w:t>位</w:t>
            </w:r>
            <w:r>
              <w:rPr>
                <w:rFonts w:hint="eastAsia"/>
                <w:szCs w:val="22"/>
              </w:rPr>
              <w:t>R</w:t>
            </w:r>
            <w:r>
              <w:rPr>
                <w:szCs w:val="22"/>
              </w:rPr>
              <w:t>egion</w:t>
            </w:r>
            <w:r w:rsidRPr="00A764C8">
              <w:rPr>
                <w:szCs w:val="22"/>
              </w:rPr>
              <w:t>标识符</w:t>
            </w:r>
            <w:r>
              <w:rPr>
                <w:rFonts w:hint="eastAsia"/>
                <w:szCs w:val="22"/>
              </w:rPr>
              <w:t>，分别对应</w:t>
            </w:r>
            <w:r>
              <w:t>AWREGION</w:t>
            </w:r>
            <w:r>
              <w:rPr>
                <w:rFonts w:hint="eastAsia"/>
                <w:szCs w:val="22"/>
              </w:rPr>
              <w:t>和</w:t>
            </w:r>
            <w:r>
              <w:t>ARREGION</w:t>
            </w:r>
            <w:r>
              <w:rPr>
                <w:rFonts w:hint="eastAsia"/>
                <w:szCs w:val="22"/>
              </w:rPr>
              <w:t>。</w:t>
            </w:r>
          </w:p>
        </w:tc>
      </w:tr>
      <w:tr w:rsidR="008D35C8" w14:paraId="60A1009E"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34B84F7" w14:textId="77777777" w:rsidR="008D35C8" w:rsidRDefault="008D35C8" w:rsidP="008D35C8">
            <w:pPr>
              <w:rPr>
                <w:b w:val="0"/>
                <w:bCs w:val="0"/>
                <w:szCs w:val="22"/>
              </w:rPr>
            </w:pPr>
            <w:r w:rsidRPr="00E62829">
              <w:rPr>
                <w:szCs w:val="22"/>
              </w:rPr>
              <w:t>m_axi_aruser</w:t>
            </w:r>
          </w:p>
          <w:p w14:paraId="4A7458EE" w14:textId="74B02E47" w:rsidR="00E33B58" w:rsidRPr="00E33B58" w:rsidRDefault="00E33B58" w:rsidP="008D35C8">
            <w:pPr>
              <w:rPr>
                <w:b w:val="0"/>
                <w:bCs w:val="0"/>
                <w:szCs w:val="22"/>
              </w:rPr>
            </w:pPr>
            <w:r w:rsidRPr="00E33B58">
              <w:rPr>
                <w:b w:val="0"/>
                <w:bCs w:val="0"/>
                <w:szCs w:val="22"/>
              </w:rPr>
              <w:t>[M_COUNT*ARUSER_WIDTH-1:0]</w:t>
            </w:r>
          </w:p>
        </w:tc>
        <w:tc>
          <w:tcPr>
            <w:tcW w:w="332" w:type="pct"/>
          </w:tcPr>
          <w:p w14:paraId="6C848870" w14:textId="69209197"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337312B2" w14:textId="651B9E7F"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读地址用户自定义信号。</w:t>
            </w:r>
          </w:p>
        </w:tc>
      </w:tr>
      <w:tr w:rsidR="008D35C8" w14:paraId="6C6AFC4A"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84DD17B" w14:textId="77777777" w:rsidR="008D35C8" w:rsidRDefault="008D35C8" w:rsidP="008D35C8">
            <w:pPr>
              <w:rPr>
                <w:b w:val="0"/>
                <w:bCs w:val="0"/>
                <w:szCs w:val="22"/>
              </w:rPr>
            </w:pPr>
            <w:r w:rsidRPr="00E62829">
              <w:rPr>
                <w:szCs w:val="22"/>
              </w:rPr>
              <w:t>m_axi_arvalid</w:t>
            </w:r>
          </w:p>
          <w:p w14:paraId="000BAC4D" w14:textId="3AFED6C6" w:rsidR="00E33B58" w:rsidRPr="00E33B58" w:rsidRDefault="00E33B58" w:rsidP="008D35C8">
            <w:pPr>
              <w:rPr>
                <w:b w:val="0"/>
                <w:bCs w:val="0"/>
                <w:szCs w:val="22"/>
              </w:rPr>
            </w:pPr>
            <w:r w:rsidRPr="00E33B58">
              <w:rPr>
                <w:b w:val="0"/>
                <w:bCs w:val="0"/>
                <w:szCs w:val="22"/>
              </w:rPr>
              <w:t>[M_COUNT-1:0]</w:t>
            </w:r>
          </w:p>
        </w:tc>
        <w:tc>
          <w:tcPr>
            <w:tcW w:w="332" w:type="pct"/>
          </w:tcPr>
          <w:p w14:paraId="5ADDA3DE" w14:textId="217E4F69"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03E467B3" w14:textId="6F9C4B1F"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读地址有效信号。</w:t>
            </w:r>
          </w:p>
        </w:tc>
      </w:tr>
      <w:tr w:rsidR="008D35C8" w14:paraId="60CD2873"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68FBB369" w14:textId="77777777" w:rsidR="008D35C8" w:rsidRDefault="008D35C8" w:rsidP="008D35C8">
            <w:pPr>
              <w:rPr>
                <w:b w:val="0"/>
                <w:bCs w:val="0"/>
                <w:szCs w:val="22"/>
              </w:rPr>
            </w:pPr>
            <w:r w:rsidRPr="00E62829">
              <w:rPr>
                <w:szCs w:val="22"/>
              </w:rPr>
              <w:t>m_axi_arready</w:t>
            </w:r>
          </w:p>
          <w:p w14:paraId="481615B6" w14:textId="2AF03EC6" w:rsidR="00E33B58" w:rsidRPr="00E33B58" w:rsidRDefault="00E33B58" w:rsidP="008D35C8">
            <w:pPr>
              <w:rPr>
                <w:b w:val="0"/>
                <w:bCs w:val="0"/>
                <w:szCs w:val="22"/>
              </w:rPr>
            </w:pPr>
            <w:r w:rsidRPr="00E33B58">
              <w:rPr>
                <w:b w:val="0"/>
                <w:bCs w:val="0"/>
                <w:szCs w:val="22"/>
              </w:rPr>
              <w:t>[M_COUNT-1:0]</w:t>
            </w:r>
          </w:p>
        </w:tc>
        <w:tc>
          <w:tcPr>
            <w:tcW w:w="332" w:type="pct"/>
          </w:tcPr>
          <w:p w14:paraId="124BB738" w14:textId="031EFF09"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7DC0997C" w14:textId="59FACE0F"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读地址准备好信号。</w:t>
            </w:r>
          </w:p>
        </w:tc>
      </w:tr>
      <w:tr w:rsidR="008D35C8" w14:paraId="13B3E5CC"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1AB6C750" w14:textId="77777777" w:rsidR="008D35C8" w:rsidRDefault="008D35C8" w:rsidP="008D35C8">
            <w:pPr>
              <w:rPr>
                <w:b w:val="0"/>
                <w:bCs w:val="0"/>
                <w:szCs w:val="22"/>
              </w:rPr>
            </w:pPr>
            <w:r w:rsidRPr="00E62829">
              <w:rPr>
                <w:szCs w:val="22"/>
              </w:rPr>
              <w:t>m_axi_rid</w:t>
            </w:r>
          </w:p>
          <w:p w14:paraId="0E9F6DAD" w14:textId="23599F41" w:rsidR="00E33B58" w:rsidRPr="00E33B58" w:rsidRDefault="00E33B58" w:rsidP="008D35C8">
            <w:pPr>
              <w:rPr>
                <w:b w:val="0"/>
                <w:bCs w:val="0"/>
                <w:szCs w:val="22"/>
              </w:rPr>
            </w:pPr>
            <w:r w:rsidRPr="00E33B58">
              <w:rPr>
                <w:b w:val="0"/>
                <w:bCs w:val="0"/>
                <w:szCs w:val="22"/>
              </w:rPr>
              <w:t>[M_COUNT*ID_WIDTH-1:0]</w:t>
            </w:r>
          </w:p>
        </w:tc>
        <w:tc>
          <w:tcPr>
            <w:tcW w:w="332" w:type="pct"/>
          </w:tcPr>
          <w:p w14:paraId="153F428B" w14:textId="572AADCC"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36E89549" w14:textId="05C00193"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w:t>
            </w:r>
            <w:r>
              <w:rPr>
                <w:rFonts w:hint="eastAsia"/>
                <w:szCs w:val="22"/>
              </w:rPr>
              <w:t>ID</w:t>
            </w:r>
            <w:r>
              <w:rPr>
                <w:rFonts w:hint="eastAsia"/>
                <w:szCs w:val="22"/>
              </w:rPr>
              <w:t>。该数值必须与读地址</w:t>
            </w:r>
            <w:r>
              <w:rPr>
                <w:rFonts w:hint="eastAsia"/>
                <w:szCs w:val="22"/>
              </w:rPr>
              <w:t>ID</w:t>
            </w:r>
            <w:r>
              <w:rPr>
                <w:rFonts w:hint="eastAsia"/>
                <w:szCs w:val="22"/>
              </w:rPr>
              <w:t>匹配。</w:t>
            </w:r>
          </w:p>
        </w:tc>
      </w:tr>
      <w:tr w:rsidR="008D35C8" w14:paraId="7F8491DD"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53A454B1" w14:textId="77777777" w:rsidR="008D35C8" w:rsidRDefault="008D35C8" w:rsidP="008D35C8">
            <w:pPr>
              <w:rPr>
                <w:b w:val="0"/>
                <w:bCs w:val="0"/>
                <w:szCs w:val="22"/>
              </w:rPr>
            </w:pPr>
            <w:r w:rsidRPr="00E62829">
              <w:rPr>
                <w:szCs w:val="22"/>
              </w:rPr>
              <w:t>m_axi_rdata</w:t>
            </w:r>
          </w:p>
          <w:p w14:paraId="56C9CAF7" w14:textId="6E00D039" w:rsidR="00E33B58" w:rsidRPr="00E33B58" w:rsidRDefault="00E33B58" w:rsidP="008D35C8">
            <w:pPr>
              <w:rPr>
                <w:b w:val="0"/>
                <w:bCs w:val="0"/>
                <w:szCs w:val="22"/>
              </w:rPr>
            </w:pPr>
            <w:r w:rsidRPr="00E33B58">
              <w:rPr>
                <w:b w:val="0"/>
                <w:bCs w:val="0"/>
                <w:szCs w:val="22"/>
              </w:rPr>
              <w:t>[M_COUNT*DATA_WIDTH-1:0]</w:t>
            </w:r>
          </w:p>
        </w:tc>
        <w:tc>
          <w:tcPr>
            <w:tcW w:w="332" w:type="pct"/>
          </w:tcPr>
          <w:p w14:paraId="167C5CCB" w14:textId="1B5A476D"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3C00A346" w14:textId="32091C00"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w:t>
            </w:r>
          </w:p>
        </w:tc>
      </w:tr>
      <w:tr w:rsidR="008D35C8" w14:paraId="19BD050A"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93156BE" w14:textId="77777777" w:rsidR="008D35C8" w:rsidRDefault="008D35C8" w:rsidP="008D35C8">
            <w:pPr>
              <w:rPr>
                <w:b w:val="0"/>
                <w:bCs w:val="0"/>
                <w:szCs w:val="22"/>
              </w:rPr>
            </w:pPr>
            <w:r w:rsidRPr="00E62829">
              <w:rPr>
                <w:szCs w:val="22"/>
              </w:rPr>
              <w:t>m_axi_rresp</w:t>
            </w:r>
          </w:p>
          <w:p w14:paraId="38A9D67C" w14:textId="5034DAFF" w:rsidR="00E33B58" w:rsidRPr="00E33B58" w:rsidRDefault="00E33B58" w:rsidP="008D35C8">
            <w:pPr>
              <w:rPr>
                <w:b w:val="0"/>
                <w:bCs w:val="0"/>
                <w:szCs w:val="22"/>
              </w:rPr>
            </w:pPr>
            <w:r w:rsidRPr="00E33B58">
              <w:rPr>
                <w:b w:val="0"/>
                <w:bCs w:val="0"/>
                <w:szCs w:val="22"/>
              </w:rPr>
              <w:t>[M_COUNT*2-1:0]</w:t>
            </w:r>
          </w:p>
        </w:tc>
        <w:tc>
          <w:tcPr>
            <w:tcW w:w="332" w:type="pct"/>
          </w:tcPr>
          <w:p w14:paraId="66962564" w14:textId="7172E2AF"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2283FD4D"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读响应。</w:t>
            </w:r>
          </w:p>
          <w:tbl>
            <w:tblPr>
              <w:tblStyle w:val="1-1"/>
              <w:tblW w:w="0" w:type="auto"/>
              <w:tblLook w:val="04A0" w:firstRow="1" w:lastRow="0" w:firstColumn="1" w:lastColumn="0" w:noHBand="0" w:noVBand="1"/>
            </w:tblPr>
            <w:tblGrid>
              <w:gridCol w:w="1344"/>
              <w:gridCol w:w="1153"/>
              <w:gridCol w:w="2136"/>
            </w:tblGrid>
            <w:tr w:rsidR="008D35C8" w14:paraId="4736AC29" w14:textId="77777777" w:rsidTr="00675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3C992985" w14:textId="77777777" w:rsidR="008D35C8" w:rsidRDefault="008D35C8" w:rsidP="008D35C8">
                  <w:pPr>
                    <w:pStyle w:val="af2"/>
                    <w:jc w:val="center"/>
                    <w:rPr>
                      <w:szCs w:val="22"/>
                    </w:rPr>
                  </w:pPr>
                  <w:r>
                    <w:rPr>
                      <w:rFonts w:hint="eastAsia"/>
                      <w:szCs w:val="22"/>
                    </w:rPr>
                    <w:t>RR</w:t>
                  </w:r>
                  <w:r>
                    <w:rPr>
                      <w:szCs w:val="22"/>
                    </w:rPr>
                    <w:t>ESP[1:0]</w:t>
                  </w:r>
                </w:p>
              </w:tc>
              <w:tc>
                <w:tcPr>
                  <w:tcW w:w="1199" w:type="dxa"/>
                </w:tcPr>
                <w:p w14:paraId="5ADAB625" w14:textId="77777777" w:rsidR="008D35C8" w:rsidRDefault="008D35C8" w:rsidP="008D35C8">
                  <w:pPr>
                    <w:pStyle w:val="af2"/>
                    <w:jc w:val="center"/>
                    <w:cnfStyle w:val="100000000000" w:firstRow="1" w:lastRow="0" w:firstColumn="0" w:lastColumn="0" w:oddVBand="0" w:evenVBand="0" w:oddHBand="0" w:evenHBand="0" w:firstRowFirstColumn="0" w:firstRowLastColumn="0" w:lastRowFirstColumn="0" w:lastRowLastColumn="0"/>
                    <w:rPr>
                      <w:szCs w:val="22"/>
                    </w:rPr>
                  </w:pPr>
                  <w:r>
                    <w:rPr>
                      <w:szCs w:val="22"/>
                    </w:rPr>
                    <w:t>Response</w:t>
                  </w:r>
                </w:p>
              </w:tc>
              <w:tc>
                <w:tcPr>
                  <w:tcW w:w="2475" w:type="dxa"/>
                </w:tcPr>
                <w:p w14:paraId="138A99B0" w14:textId="77777777" w:rsidR="008D35C8" w:rsidRDefault="008D35C8" w:rsidP="008D35C8">
                  <w:pPr>
                    <w:pStyle w:val="af2"/>
                    <w:jc w:val="center"/>
                    <w:cnfStyle w:val="100000000000" w:firstRow="1" w:lastRow="0" w:firstColumn="0" w:lastColumn="0" w:oddVBand="0" w:evenVBand="0" w:oddHBand="0" w:evenHBand="0" w:firstRowFirstColumn="0" w:firstRowLastColumn="0" w:lastRowFirstColumn="0" w:lastRowLastColumn="0"/>
                    <w:rPr>
                      <w:szCs w:val="22"/>
                    </w:rPr>
                  </w:pPr>
                  <w:r>
                    <w:rPr>
                      <w:rFonts w:ascii="Arial" w:hAnsi="Arial" w:cs="Arial"/>
                      <w:color w:val="333333"/>
                      <w:shd w:val="clear" w:color="auto" w:fill="FFFFFF"/>
                    </w:rPr>
                    <w:t>Description</w:t>
                  </w:r>
                </w:p>
              </w:tc>
            </w:tr>
            <w:tr w:rsidR="008D35C8" w14:paraId="74A8C875"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177775B7" w14:textId="77777777" w:rsidR="008D35C8" w:rsidRPr="001A5DD0" w:rsidRDefault="008D35C8" w:rsidP="008D35C8">
                  <w:pPr>
                    <w:pStyle w:val="af2"/>
                    <w:rPr>
                      <w:b w:val="0"/>
                      <w:bCs w:val="0"/>
                      <w:szCs w:val="22"/>
                    </w:rPr>
                  </w:pPr>
                  <w:r w:rsidRPr="001A5DD0">
                    <w:rPr>
                      <w:rFonts w:hint="eastAsia"/>
                      <w:b w:val="0"/>
                      <w:bCs w:val="0"/>
                      <w:szCs w:val="22"/>
                    </w:rPr>
                    <w:t>0</w:t>
                  </w:r>
                  <w:r w:rsidRPr="001A5DD0">
                    <w:rPr>
                      <w:b w:val="0"/>
                      <w:bCs w:val="0"/>
                      <w:szCs w:val="22"/>
                    </w:rPr>
                    <w:t>0</w:t>
                  </w:r>
                  <w:r w:rsidRPr="001A5DD0">
                    <w:rPr>
                      <w:rFonts w:hint="eastAsia"/>
                      <w:b w:val="0"/>
                      <w:bCs w:val="0"/>
                      <w:szCs w:val="22"/>
                    </w:rPr>
                    <w:t>b</w:t>
                  </w:r>
                </w:p>
              </w:tc>
              <w:tc>
                <w:tcPr>
                  <w:tcW w:w="1199" w:type="dxa"/>
                </w:tcPr>
                <w:p w14:paraId="5CEBB8A2"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OKAY</w:t>
                  </w:r>
                </w:p>
              </w:tc>
              <w:tc>
                <w:tcPr>
                  <w:tcW w:w="2475" w:type="dxa"/>
                </w:tcPr>
                <w:p w14:paraId="5A16FFCF" w14:textId="77777777" w:rsidR="008D35C8" w:rsidRPr="001C025D"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N</w:t>
                  </w:r>
                  <w:r>
                    <w:rPr>
                      <w:szCs w:val="22"/>
                    </w:rPr>
                    <w:t>ormal</w:t>
                  </w:r>
                  <w:r w:rsidRPr="00F24D18">
                    <w:rPr>
                      <w:rFonts w:hint="eastAsia"/>
                      <w:szCs w:val="22"/>
                    </w:rPr>
                    <w:t>访问成功。</w:t>
                  </w:r>
                </w:p>
                <w:p w14:paraId="3F6083B0" w14:textId="77777777" w:rsidR="008D35C8" w:rsidRPr="001C025D"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p>
              </w:tc>
            </w:tr>
            <w:tr w:rsidR="008D35C8" w14:paraId="7D0FDA17"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0A1F2253" w14:textId="77777777" w:rsidR="008D35C8" w:rsidRPr="001A5DD0" w:rsidRDefault="008D35C8" w:rsidP="008D35C8">
                  <w:pPr>
                    <w:pStyle w:val="af2"/>
                    <w:rPr>
                      <w:b w:val="0"/>
                      <w:bCs w:val="0"/>
                      <w:szCs w:val="22"/>
                    </w:rPr>
                  </w:pPr>
                  <w:r w:rsidRPr="001A5DD0">
                    <w:rPr>
                      <w:b w:val="0"/>
                      <w:bCs w:val="0"/>
                      <w:szCs w:val="22"/>
                    </w:rPr>
                    <w:t>01b</w:t>
                  </w:r>
                </w:p>
              </w:tc>
              <w:tc>
                <w:tcPr>
                  <w:tcW w:w="1199" w:type="dxa"/>
                </w:tcPr>
                <w:p w14:paraId="67747A54"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EXOKAY</w:t>
                  </w:r>
                </w:p>
              </w:tc>
              <w:tc>
                <w:tcPr>
                  <w:tcW w:w="2475" w:type="dxa"/>
                </w:tcPr>
                <w:p w14:paraId="7A85E0D9"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szCs w:val="22"/>
                    </w:rPr>
                    <w:t>Exclusive</w:t>
                  </w:r>
                  <w:r>
                    <w:rPr>
                      <w:rFonts w:hint="eastAsia"/>
                      <w:szCs w:val="22"/>
                    </w:rPr>
                    <w:t>访问成功。</w:t>
                  </w:r>
                </w:p>
              </w:tc>
            </w:tr>
            <w:tr w:rsidR="008D35C8" w14:paraId="46ECD044"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642EAEE5" w14:textId="77777777" w:rsidR="008D35C8" w:rsidRPr="001A5DD0" w:rsidRDefault="008D35C8" w:rsidP="008D35C8">
                  <w:pPr>
                    <w:pStyle w:val="af2"/>
                    <w:rPr>
                      <w:b w:val="0"/>
                      <w:bCs w:val="0"/>
                      <w:szCs w:val="22"/>
                    </w:rPr>
                  </w:pPr>
                  <w:r w:rsidRPr="001A5DD0">
                    <w:rPr>
                      <w:b w:val="0"/>
                      <w:bCs w:val="0"/>
                      <w:szCs w:val="22"/>
                    </w:rPr>
                    <w:t>10b</w:t>
                  </w:r>
                </w:p>
              </w:tc>
              <w:tc>
                <w:tcPr>
                  <w:tcW w:w="1199" w:type="dxa"/>
                </w:tcPr>
                <w:p w14:paraId="6DF881D9"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t>SLVERR</w:t>
                  </w:r>
                </w:p>
              </w:tc>
              <w:tc>
                <w:tcPr>
                  <w:tcW w:w="2475" w:type="dxa"/>
                </w:tcPr>
                <w:p w14:paraId="719A48EE" w14:textId="77777777" w:rsidR="008D35C8" w:rsidRPr="001A5DD0"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S</w:t>
                  </w:r>
                  <w:r>
                    <w:rPr>
                      <w:szCs w:val="22"/>
                    </w:rPr>
                    <w:t>lave</w:t>
                  </w:r>
                  <w:r>
                    <w:rPr>
                      <w:rFonts w:hint="eastAsia"/>
                      <w:szCs w:val="22"/>
                    </w:rPr>
                    <w:t>错误。指示访问错误。</w:t>
                  </w:r>
                </w:p>
              </w:tc>
            </w:tr>
            <w:tr w:rsidR="008D35C8" w14:paraId="19E015E2" w14:textId="77777777" w:rsidTr="006752E2">
              <w:tc>
                <w:tcPr>
                  <w:cnfStyle w:val="001000000000" w:firstRow="0" w:lastRow="0" w:firstColumn="1" w:lastColumn="0" w:oddVBand="0" w:evenVBand="0" w:oddHBand="0" w:evenHBand="0" w:firstRowFirstColumn="0" w:firstRowLastColumn="0" w:lastRowFirstColumn="0" w:lastRowLastColumn="0"/>
                  <w:tcW w:w="1420" w:type="dxa"/>
                </w:tcPr>
                <w:p w14:paraId="05FE99A6" w14:textId="77777777" w:rsidR="008D35C8" w:rsidRPr="001A5DD0" w:rsidRDefault="008D35C8" w:rsidP="008D35C8">
                  <w:pPr>
                    <w:pStyle w:val="af2"/>
                    <w:rPr>
                      <w:b w:val="0"/>
                      <w:bCs w:val="0"/>
                      <w:szCs w:val="22"/>
                    </w:rPr>
                  </w:pPr>
                  <w:r w:rsidRPr="001A5DD0">
                    <w:rPr>
                      <w:b w:val="0"/>
                      <w:bCs w:val="0"/>
                      <w:szCs w:val="22"/>
                    </w:rPr>
                    <w:t>11b</w:t>
                  </w:r>
                </w:p>
              </w:tc>
              <w:tc>
                <w:tcPr>
                  <w:tcW w:w="1199" w:type="dxa"/>
                </w:tcPr>
                <w:p w14:paraId="135919B9"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t>DECERR</w:t>
                  </w:r>
                </w:p>
              </w:tc>
              <w:tc>
                <w:tcPr>
                  <w:tcW w:w="2475" w:type="dxa"/>
                </w:tcPr>
                <w:p w14:paraId="5C3C8C52" w14:textId="77777777" w:rsidR="008D35C8" w:rsidRDefault="008D35C8" w:rsidP="008D35C8">
                  <w:pPr>
                    <w:pStyle w:val="af2"/>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D</w:t>
                  </w:r>
                  <w:r>
                    <w:rPr>
                      <w:szCs w:val="22"/>
                    </w:rPr>
                    <w:t>ecode</w:t>
                  </w:r>
                  <w:r>
                    <w:rPr>
                      <w:rFonts w:hint="eastAsia"/>
                      <w:szCs w:val="22"/>
                    </w:rPr>
                    <w:t>错误。通常用来指示没有访问对应的访问地址。</w:t>
                  </w:r>
                </w:p>
              </w:tc>
            </w:tr>
          </w:tbl>
          <w:p w14:paraId="29255F12" w14:textId="77777777"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p>
        </w:tc>
      </w:tr>
      <w:tr w:rsidR="008D35C8" w14:paraId="1F5BA374"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36350BB7" w14:textId="77777777" w:rsidR="008D35C8" w:rsidRDefault="008D35C8" w:rsidP="008D35C8">
            <w:pPr>
              <w:rPr>
                <w:b w:val="0"/>
                <w:bCs w:val="0"/>
                <w:szCs w:val="22"/>
              </w:rPr>
            </w:pPr>
            <w:r w:rsidRPr="00E62829">
              <w:rPr>
                <w:szCs w:val="22"/>
              </w:rPr>
              <w:t>m_axi_rlast</w:t>
            </w:r>
          </w:p>
          <w:p w14:paraId="3790320F" w14:textId="022181EB" w:rsidR="00E33B58" w:rsidRPr="00E33B58" w:rsidRDefault="00E33B58" w:rsidP="008D35C8">
            <w:pPr>
              <w:rPr>
                <w:b w:val="0"/>
                <w:bCs w:val="0"/>
                <w:szCs w:val="22"/>
              </w:rPr>
            </w:pPr>
            <w:r w:rsidRPr="00E33B58">
              <w:rPr>
                <w:b w:val="0"/>
                <w:bCs w:val="0"/>
                <w:szCs w:val="22"/>
              </w:rPr>
              <w:t>[M_COUNT-1:0]</w:t>
            </w:r>
          </w:p>
        </w:tc>
        <w:tc>
          <w:tcPr>
            <w:tcW w:w="332" w:type="pct"/>
          </w:tcPr>
          <w:p w14:paraId="31DD31D5" w14:textId="5F6F355B"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0DCD7DB1" w14:textId="44B44EC0"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读数据结束。表示一次</w:t>
            </w:r>
            <w:r>
              <w:rPr>
                <w:rFonts w:hint="eastAsia"/>
                <w:szCs w:val="22"/>
              </w:rPr>
              <w:t>Burst</w:t>
            </w:r>
            <w:r>
              <w:rPr>
                <w:rFonts w:hint="eastAsia"/>
                <w:szCs w:val="22"/>
              </w:rPr>
              <w:t>传输的最后一个传输周期。</w:t>
            </w:r>
          </w:p>
        </w:tc>
      </w:tr>
      <w:tr w:rsidR="008D35C8" w14:paraId="1574301E"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4160B00C" w14:textId="77777777" w:rsidR="008D35C8" w:rsidRDefault="008D35C8" w:rsidP="008D35C8">
            <w:pPr>
              <w:rPr>
                <w:b w:val="0"/>
                <w:bCs w:val="0"/>
                <w:szCs w:val="22"/>
              </w:rPr>
            </w:pPr>
            <w:r w:rsidRPr="00E62829">
              <w:rPr>
                <w:szCs w:val="22"/>
              </w:rPr>
              <w:t>m_axi_ruser</w:t>
            </w:r>
          </w:p>
          <w:p w14:paraId="7E8FA16B" w14:textId="3893551B" w:rsidR="00E33B58" w:rsidRPr="00E33B58" w:rsidRDefault="00E33B58" w:rsidP="008D35C8">
            <w:pPr>
              <w:rPr>
                <w:b w:val="0"/>
                <w:bCs w:val="0"/>
                <w:szCs w:val="22"/>
              </w:rPr>
            </w:pPr>
            <w:r w:rsidRPr="00E33B58">
              <w:rPr>
                <w:b w:val="0"/>
                <w:bCs w:val="0"/>
                <w:szCs w:val="22"/>
              </w:rPr>
              <w:t>[M_COUNT*RUSER_WIDTH-1:0]</w:t>
            </w:r>
          </w:p>
        </w:tc>
        <w:tc>
          <w:tcPr>
            <w:tcW w:w="332" w:type="pct"/>
          </w:tcPr>
          <w:p w14:paraId="67307776" w14:textId="4DC9D33B"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4963D1CB" w14:textId="543DF8CF"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读数据用户自定义信号。</w:t>
            </w:r>
          </w:p>
        </w:tc>
      </w:tr>
      <w:tr w:rsidR="008D35C8" w14:paraId="07662BC4"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0F707793" w14:textId="77777777" w:rsidR="008D35C8" w:rsidRDefault="008D35C8" w:rsidP="008D35C8">
            <w:pPr>
              <w:rPr>
                <w:b w:val="0"/>
                <w:bCs w:val="0"/>
                <w:szCs w:val="22"/>
              </w:rPr>
            </w:pPr>
            <w:r w:rsidRPr="00E62829">
              <w:rPr>
                <w:szCs w:val="22"/>
              </w:rPr>
              <w:t>m_axi_rvalid</w:t>
            </w:r>
          </w:p>
          <w:p w14:paraId="04CDE1C7" w14:textId="24EDF535" w:rsidR="00E33B58" w:rsidRPr="00E33B58" w:rsidRDefault="00E33B58" w:rsidP="008D35C8">
            <w:pPr>
              <w:rPr>
                <w:b w:val="0"/>
                <w:bCs w:val="0"/>
                <w:szCs w:val="22"/>
              </w:rPr>
            </w:pPr>
            <w:r w:rsidRPr="00E33B58">
              <w:rPr>
                <w:b w:val="0"/>
                <w:bCs w:val="0"/>
                <w:szCs w:val="22"/>
              </w:rPr>
              <w:t>[M_COUNT-1:0]</w:t>
            </w:r>
          </w:p>
        </w:tc>
        <w:tc>
          <w:tcPr>
            <w:tcW w:w="332" w:type="pct"/>
          </w:tcPr>
          <w:p w14:paraId="695B343B" w14:textId="52B95A5F"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I</w:t>
            </w:r>
          </w:p>
        </w:tc>
        <w:tc>
          <w:tcPr>
            <w:tcW w:w="3009" w:type="pct"/>
          </w:tcPr>
          <w:p w14:paraId="6AEFAA53" w14:textId="687F0DF7"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读数据有效信号。</w:t>
            </w:r>
          </w:p>
        </w:tc>
      </w:tr>
      <w:tr w:rsidR="008D35C8" w14:paraId="7E21A357" w14:textId="77777777" w:rsidTr="008D35C8">
        <w:tc>
          <w:tcPr>
            <w:cnfStyle w:val="001000000000" w:firstRow="0" w:lastRow="0" w:firstColumn="1" w:lastColumn="0" w:oddVBand="0" w:evenVBand="0" w:oddHBand="0" w:evenHBand="0" w:firstRowFirstColumn="0" w:firstRowLastColumn="0" w:lastRowFirstColumn="0" w:lastRowLastColumn="0"/>
            <w:tcW w:w="1659" w:type="pct"/>
          </w:tcPr>
          <w:p w14:paraId="7DE4187E" w14:textId="77777777" w:rsidR="008D35C8" w:rsidRDefault="008D35C8" w:rsidP="008D35C8">
            <w:pPr>
              <w:rPr>
                <w:b w:val="0"/>
                <w:bCs w:val="0"/>
                <w:szCs w:val="22"/>
              </w:rPr>
            </w:pPr>
            <w:r w:rsidRPr="00E62829">
              <w:rPr>
                <w:szCs w:val="22"/>
              </w:rPr>
              <w:t>m_axi_rready</w:t>
            </w:r>
          </w:p>
          <w:p w14:paraId="516D2FF7" w14:textId="1F49AE81" w:rsidR="00E33B58" w:rsidRPr="00E33B58" w:rsidRDefault="00E33B58" w:rsidP="008D35C8">
            <w:pPr>
              <w:rPr>
                <w:b w:val="0"/>
                <w:bCs w:val="0"/>
                <w:szCs w:val="22"/>
              </w:rPr>
            </w:pPr>
            <w:r w:rsidRPr="00E33B58">
              <w:rPr>
                <w:b w:val="0"/>
                <w:bCs w:val="0"/>
                <w:szCs w:val="22"/>
              </w:rPr>
              <w:t>[M_COUNT-1:0]</w:t>
            </w:r>
          </w:p>
        </w:tc>
        <w:tc>
          <w:tcPr>
            <w:tcW w:w="332" w:type="pct"/>
          </w:tcPr>
          <w:p w14:paraId="64D60120" w14:textId="60997526"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O</w:t>
            </w:r>
          </w:p>
        </w:tc>
        <w:tc>
          <w:tcPr>
            <w:tcW w:w="3009" w:type="pct"/>
          </w:tcPr>
          <w:p w14:paraId="00F62622" w14:textId="6D47A4BA" w:rsidR="008D35C8" w:rsidRDefault="008D35C8" w:rsidP="008D35C8">
            <w:pPr>
              <w:cnfStyle w:val="000000000000" w:firstRow="0" w:lastRow="0" w:firstColumn="0" w:lastColumn="0" w:oddVBand="0" w:evenVBand="0" w:oddHBand="0" w:evenHBand="0" w:firstRowFirstColumn="0" w:firstRowLastColumn="0" w:lastRowFirstColumn="0" w:lastRowLastColumn="0"/>
              <w:rPr>
                <w:szCs w:val="22"/>
              </w:rPr>
            </w:pPr>
            <w:r>
              <w:rPr>
                <w:rFonts w:hint="eastAsia"/>
                <w:szCs w:val="22"/>
              </w:rPr>
              <w:t>读数据准备好信号。</w:t>
            </w:r>
          </w:p>
        </w:tc>
      </w:tr>
    </w:tbl>
    <w:p w14:paraId="7239BAB3" w14:textId="77777777" w:rsidR="00262D51" w:rsidRDefault="00262D51">
      <w:pPr>
        <w:pStyle w:val="af6"/>
        <w:rPr>
          <w:rFonts w:ascii="宋体" w:hAnsi="宋体" w:cs="宋体"/>
        </w:rPr>
      </w:pPr>
    </w:p>
    <w:p w14:paraId="71AE04A6" w14:textId="688A001F" w:rsidR="00372715" w:rsidRDefault="00275462" w:rsidP="00275462">
      <w:pPr>
        <w:pStyle w:val="1"/>
      </w:pPr>
      <w:bookmarkStart w:id="6" w:name="_Toc59112934"/>
      <w:r>
        <w:rPr>
          <w:rFonts w:hint="eastAsia"/>
        </w:rPr>
        <w:t>AXI</w:t>
      </w:r>
      <w:r w:rsidR="00372715">
        <w:t>4</w:t>
      </w:r>
      <w:r w:rsidR="00372715">
        <w:rPr>
          <w:rFonts w:hint="eastAsia"/>
        </w:rPr>
        <w:t>协议简述</w:t>
      </w:r>
      <w:bookmarkEnd w:id="6"/>
    </w:p>
    <w:p w14:paraId="58C60C18" w14:textId="67407F56" w:rsidR="00275462" w:rsidRDefault="00583D97" w:rsidP="00372715">
      <w:pPr>
        <w:pStyle w:val="2"/>
      </w:pPr>
      <w:bookmarkStart w:id="7" w:name="_Toc59112935"/>
      <w:r>
        <w:rPr>
          <w:rFonts w:hint="eastAsia"/>
        </w:rPr>
        <w:t>AXI</w:t>
      </w:r>
      <w:r w:rsidR="00275462">
        <w:rPr>
          <w:rFonts w:hint="eastAsia"/>
        </w:rPr>
        <w:t>握手</w:t>
      </w:r>
      <w:r w:rsidR="00372715">
        <w:rPr>
          <w:rFonts w:hint="eastAsia"/>
        </w:rPr>
        <w:t>机制</w:t>
      </w:r>
      <w:bookmarkEnd w:id="7"/>
    </w:p>
    <w:p w14:paraId="40CAE1F7" w14:textId="3C3087D7" w:rsidR="00275462" w:rsidRDefault="00275462" w:rsidP="00372715">
      <w:pPr>
        <w:pStyle w:val="af6"/>
      </w:pPr>
      <w:r>
        <w:t>AXI4</w:t>
      </w:r>
      <w:r>
        <w:t>所采用的是一种</w:t>
      </w:r>
      <w:r>
        <w:t>READY</w:t>
      </w:r>
      <w:r>
        <w:t>，</w:t>
      </w:r>
      <w:r>
        <w:t>VALID</w:t>
      </w:r>
      <w:r>
        <w:t>握手通信机制，简单来说主从双方进行数据通信前，有一个握手的过程。传输源产生</w:t>
      </w:r>
      <w:r>
        <w:t>VLAID</w:t>
      </w:r>
      <w:r>
        <w:t>信号来指明何时数据或控制信息有效。</w:t>
      </w:r>
    </w:p>
    <w:p w14:paraId="424B9420" w14:textId="4E932703" w:rsidR="00275462" w:rsidRDefault="00275462" w:rsidP="00372715">
      <w:pPr>
        <w:pStyle w:val="af6"/>
      </w:pPr>
      <w:r>
        <w:lastRenderedPageBreak/>
        <w:t>而目地源产生</w:t>
      </w:r>
      <w:r>
        <w:t>READY</w:t>
      </w:r>
      <w:r>
        <w:t>信号来指明已经准备好接受数据或控制信息。传输发生在</w:t>
      </w:r>
      <w:r>
        <w:t>VALID</w:t>
      </w:r>
      <w:r>
        <w:t>和</w:t>
      </w:r>
      <w:r>
        <w:t>READY</w:t>
      </w:r>
      <w:r>
        <w:t>信号同时为高的时候。如下图中的实例：</w:t>
      </w:r>
    </w:p>
    <w:p w14:paraId="1E45AD0A" w14:textId="1C07C678" w:rsidR="00372715" w:rsidRDefault="00275462" w:rsidP="00372715">
      <w:pPr>
        <w:pStyle w:val="af8"/>
        <w:rPr>
          <w:rFonts w:ascii="Arial" w:hAnsi="Arial" w:cs="Arial"/>
          <w:color w:val="4D4D4D"/>
          <w:sz w:val="27"/>
          <w:szCs w:val="27"/>
        </w:rPr>
      </w:pPr>
      <w:r>
        <w:rPr>
          <w:rFonts w:ascii="Arial" w:hAnsi="Arial" w:cs="Arial"/>
          <w:color w:val="4D4D4D"/>
          <w:sz w:val="27"/>
          <w:szCs w:val="27"/>
        </w:rPr>
        <w:t>   </w:t>
      </w:r>
      <w:bookmarkStart w:id="8" w:name="_Toc2786650"/>
      <w:bookmarkEnd w:id="8"/>
      <w:r w:rsidR="00372715">
        <w:rPr>
          <w:noProof/>
        </w:rPr>
        <w:drawing>
          <wp:inline distT="0" distB="0" distL="0" distR="0" wp14:anchorId="71559EA4" wp14:editId="7BD1FE8D">
            <wp:extent cx="4774223" cy="1888767"/>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3799" cy="1892556"/>
                    </a:xfrm>
                    <a:prstGeom prst="rect">
                      <a:avLst/>
                    </a:prstGeom>
                  </pic:spPr>
                </pic:pic>
              </a:graphicData>
            </a:graphic>
          </wp:inline>
        </w:drawing>
      </w:r>
    </w:p>
    <w:p w14:paraId="7B708F59" w14:textId="70A9D7D3" w:rsidR="00372715" w:rsidRDefault="00372715" w:rsidP="00372715">
      <w:pPr>
        <w:pStyle w:val="af8"/>
      </w:pPr>
      <w:bookmarkStart w:id="9" w:name="_Toc5911294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C646E">
        <w:rPr>
          <w:noProof/>
        </w:rPr>
        <w:t>1</w:t>
      </w:r>
      <w:r>
        <w:fldChar w:fldCharType="end"/>
      </w:r>
      <w:r>
        <w:rPr>
          <w:rFonts w:hint="eastAsia"/>
        </w:rPr>
        <w:t xml:space="preserve"> </w:t>
      </w:r>
      <w:r>
        <w:t>VALID</w:t>
      </w:r>
      <w:r>
        <w:rPr>
          <w:rFonts w:hint="eastAsia"/>
        </w:rPr>
        <w:t>在</w:t>
      </w:r>
      <w:r>
        <w:rPr>
          <w:rFonts w:hint="eastAsia"/>
        </w:rPr>
        <w:t>READY</w:t>
      </w:r>
      <w:r>
        <w:rPr>
          <w:rFonts w:hint="eastAsia"/>
        </w:rPr>
        <w:t>之前的握手</w:t>
      </w:r>
      <w:bookmarkEnd w:id="9"/>
    </w:p>
    <w:p w14:paraId="5AD97619" w14:textId="77777777" w:rsidR="00372715" w:rsidRDefault="00372715" w:rsidP="00372715">
      <w:pPr>
        <w:pStyle w:val="af8"/>
      </w:pPr>
    </w:p>
    <w:p w14:paraId="1CAE7045" w14:textId="14A750E1" w:rsidR="00372715" w:rsidRDefault="00372715" w:rsidP="00372715">
      <w:pPr>
        <w:pStyle w:val="af8"/>
      </w:pPr>
      <w:r>
        <w:rPr>
          <w:noProof/>
        </w:rPr>
        <w:drawing>
          <wp:inline distT="0" distB="0" distL="0" distR="0" wp14:anchorId="79ECA397" wp14:editId="427166CA">
            <wp:extent cx="4873869" cy="1895915"/>
            <wp:effectExtent l="0" t="0" r="317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2303" cy="1899196"/>
                    </a:xfrm>
                    <a:prstGeom prst="rect">
                      <a:avLst/>
                    </a:prstGeom>
                  </pic:spPr>
                </pic:pic>
              </a:graphicData>
            </a:graphic>
          </wp:inline>
        </w:drawing>
      </w:r>
    </w:p>
    <w:p w14:paraId="04052D3C" w14:textId="74E0BA75" w:rsidR="00372715" w:rsidRDefault="00372715" w:rsidP="00372715">
      <w:pPr>
        <w:pStyle w:val="af8"/>
      </w:pPr>
      <w:bookmarkStart w:id="10" w:name="_Toc5911294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C646E">
        <w:rPr>
          <w:noProof/>
        </w:rPr>
        <w:t>2</w:t>
      </w:r>
      <w:r>
        <w:fldChar w:fldCharType="end"/>
      </w:r>
      <w:r>
        <w:t xml:space="preserve"> </w:t>
      </w:r>
      <w:r>
        <w:rPr>
          <w:rFonts w:hint="eastAsia"/>
        </w:rPr>
        <w:t>READY</w:t>
      </w:r>
      <w:r>
        <w:rPr>
          <w:rFonts w:hint="eastAsia"/>
        </w:rPr>
        <w:t>在</w:t>
      </w:r>
      <w:r>
        <w:t>VALID</w:t>
      </w:r>
      <w:r>
        <w:rPr>
          <w:rFonts w:hint="eastAsia"/>
        </w:rPr>
        <w:t>之前的握手</w:t>
      </w:r>
      <w:bookmarkEnd w:id="10"/>
    </w:p>
    <w:p w14:paraId="71D68F71" w14:textId="624EE3F1" w:rsidR="00372715" w:rsidRDefault="00372715" w:rsidP="00372715">
      <w:pPr>
        <w:pStyle w:val="af8"/>
      </w:pPr>
    </w:p>
    <w:p w14:paraId="078B920F" w14:textId="1DE4EBD9" w:rsidR="00372715" w:rsidRDefault="00372715" w:rsidP="00372715">
      <w:pPr>
        <w:pStyle w:val="af8"/>
      </w:pPr>
      <w:r>
        <w:rPr>
          <w:noProof/>
        </w:rPr>
        <w:drawing>
          <wp:inline distT="0" distB="0" distL="0" distR="0" wp14:anchorId="20BACDCD" wp14:editId="3F36B571">
            <wp:extent cx="4970585" cy="1912592"/>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88830" cy="1919612"/>
                    </a:xfrm>
                    <a:prstGeom prst="rect">
                      <a:avLst/>
                    </a:prstGeom>
                  </pic:spPr>
                </pic:pic>
              </a:graphicData>
            </a:graphic>
          </wp:inline>
        </w:drawing>
      </w:r>
    </w:p>
    <w:p w14:paraId="187D94DD" w14:textId="5A3A847B" w:rsidR="00372715" w:rsidRDefault="00372715" w:rsidP="00372715">
      <w:pPr>
        <w:pStyle w:val="af8"/>
      </w:pPr>
      <w:bookmarkStart w:id="11" w:name="_Toc5911294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C646E">
        <w:rPr>
          <w:noProof/>
        </w:rPr>
        <w:t>3</w:t>
      </w:r>
      <w:r>
        <w:fldChar w:fldCharType="end"/>
      </w:r>
      <w:r>
        <w:rPr>
          <w:rFonts w:hint="eastAsia"/>
        </w:rPr>
        <w:t xml:space="preserve"> </w:t>
      </w:r>
      <w:r>
        <w:t>VALID</w:t>
      </w:r>
      <w:r>
        <w:rPr>
          <w:rFonts w:hint="eastAsia"/>
        </w:rPr>
        <w:t>和</w:t>
      </w:r>
      <w:r>
        <w:rPr>
          <w:rFonts w:hint="eastAsia"/>
        </w:rPr>
        <w:t>READY</w:t>
      </w:r>
      <w:r w:rsidR="00583D97">
        <w:rPr>
          <w:rFonts w:hint="eastAsia"/>
        </w:rPr>
        <w:t>同时</w:t>
      </w:r>
      <w:r>
        <w:rPr>
          <w:rFonts w:hint="eastAsia"/>
        </w:rPr>
        <w:t>的握手</w:t>
      </w:r>
      <w:bookmarkEnd w:id="11"/>
    </w:p>
    <w:p w14:paraId="7238B1AE" w14:textId="77777777" w:rsidR="00372715" w:rsidRDefault="00372715" w:rsidP="00372715">
      <w:pPr>
        <w:pStyle w:val="af8"/>
      </w:pPr>
    </w:p>
    <w:p w14:paraId="687E6FD5" w14:textId="28384378" w:rsidR="00275462" w:rsidRDefault="00275462" w:rsidP="00275462">
      <w:pPr>
        <w:pStyle w:val="ae"/>
        <w:shd w:val="clear" w:color="auto" w:fill="FFFFFF"/>
        <w:spacing w:before="0" w:beforeAutospacing="0" w:after="0" w:afterAutospacing="0"/>
        <w:rPr>
          <w:rFonts w:ascii="Arial" w:hAnsi="Arial" w:cs="Arial"/>
          <w:color w:val="4D4D4D"/>
          <w:sz w:val="27"/>
          <w:szCs w:val="27"/>
        </w:rPr>
      </w:pPr>
    </w:p>
    <w:p w14:paraId="559520E9" w14:textId="3D4025F2" w:rsidR="00275462" w:rsidRDefault="00275462" w:rsidP="00275462">
      <w:pPr>
        <w:pStyle w:val="2"/>
        <w:rPr>
          <w:rFonts w:cs="宋体"/>
        </w:rPr>
      </w:pPr>
      <w:bookmarkStart w:id="12" w:name="t6"/>
      <w:bookmarkStart w:id="13" w:name="_Toc59112936"/>
      <w:bookmarkEnd w:id="12"/>
      <w:r>
        <w:rPr>
          <w:rFonts w:hint="eastAsia"/>
        </w:rPr>
        <w:t>AX</w:t>
      </w:r>
      <w:r w:rsidR="00583D97">
        <w:rPr>
          <w:rFonts w:hint="eastAsia"/>
        </w:rPr>
        <w:t>I突发</w:t>
      </w:r>
      <w:r>
        <w:rPr>
          <w:rFonts w:hint="eastAsia"/>
        </w:rPr>
        <w:t>读</w:t>
      </w:r>
      <w:r w:rsidR="00583D97">
        <w:rPr>
          <w:rFonts w:hint="eastAsia"/>
        </w:rPr>
        <w:t>传输</w:t>
      </w:r>
      <w:bookmarkEnd w:id="13"/>
    </w:p>
    <w:p w14:paraId="414B472A" w14:textId="77777777" w:rsidR="00583D97" w:rsidRPr="00583D97" w:rsidRDefault="00583D97" w:rsidP="00583D97">
      <w:pPr>
        <w:pStyle w:val="af6"/>
      </w:pPr>
      <w:r w:rsidRPr="00583D97">
        <w:t>当地址出现在地址总线后，传输的数据将出现在读数据通道上。设备保持</w:t>
      </w:r>
      <w:r w:rsidRPr="00583D97">
        <w:t>VALID</w:t>
      </w:r>
      <w:r w:rsidRPr="00583D97">
        <w:t>为低直到读数据有效。为了表明一次突发式读写的完成，设备用</w:t>
      </w:r>
      <w:r w:rsidRPr="00583D97">
        <w:t>RLAST</w:t>
      </w:r>
      <w:r w:rsidRPr="00583D97">
        <w:t>信号来表示最后一个被传输的数据。</w:t>
      </w:r>
    </w:p>
    <w:p w14:paraId="551C5F03" w14:textId="398948AF" w:rsidR="00275462" w:rsidRDefault="00275462" w:rsidP="00583D97">
      <w:pPr>
        <w:pStyle w:val="af8"/>
        <w:jc w:val="both"/>
      </w:pPr>
      <w:r>
        <w:lastRenderedPageBreak/>
        <w:t> </w:t>
      </w:r>
      <w:r>
        <w:rPr>
          <w:noProof/>
        </w:rPr>
        <w:drawing>
          <wp:inline distT="0" distB="0" distL="0" distR="0" wp14:anchorId="4ACE6031" wp14:editId="27410C60">
            <wp:extent cx="5023338" cy="1869048"/>
            <wp:effectExtent l="0" t="0" r="6350" b="0"/>
            <wp:docPr id="33" name="图片 33" descr="https://img-blog.csdn.net/2018042319461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https://img-blog.csdn.net/201804231946196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7760" cy="1900459"/>
                    </a:xfrm>
                    <a:prstGeom prst="rect">
                      <a:avLst/>
                    </a:prstGeom>
                    <a:noFill/>
                    <a:ln>
                      <a:noFill/>
                    </a:ln>
                  </pic:spPr>
                </pic:pic>
              </a:graphicData>
            </a:graphic>
          </wp:inline>
        </w:drawing>
      </w:r>
    </w:p>
    <w:p w14:paraId="4E3C2BC0" w14:textId="6A1A6F22" w:rsidR="00583D97" w:rsidRDefault="00583D97" w:rsidP="00583D97">
      <w:pPr>
        <w:pStyle w:val="af8"/>
      </w:pPr>
      <w:bookmarkStart w:id="14" w:name="_Toc5911294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C646E">
        <w:rPr>
          <w:noProof/>
        </w:rPr>
        <w:t>4</w:t>
      </w:r>
      <w:r>
        <w:fldChar w:fldCharType="end"/>
      </w:r>
      <w:r>
        <w:t xml:space="preserve"> </w:t>
      </w:r>
      <w:r>
        <w:rPr>
          <w:rFonts w:hint="eastAsia"/>
        </w:rPr>
        <w:t>突发读传输</w:t>
      </w:r>
      <w:bookmarkEnd w:id="14"/>
    </w:p>
    <w:p w14:paraId="11BECC38" w14:textId="27E02535" w:rsidR="00275462" w:rsidRDefault="00275462" w:rsidP="00275462">
      <w:pPr>
        <w:pStyle w:val="2"/>
      </w:pPr>
      <w:bookmarkStart w:id="15" w:name="t7"/>
      <w:bookmarkStart w:id="16" w:name="_Toc59112937"/>
      <w:bookmarkEnd w:id="15"/>
      <w:r>
        <w:rPr>
          <w:rFonts w:hint="eastAsia"/>
        </w:rPr>
        <w:t>AXI突发写</w:t>
      </w:r>
      <w:r w:rsidR="00583D97">
        <w:rPr>
          <w:rFonts w:hint="eastAsia"/>
        </w:rPr>
        <w:t>传输</w:t>
      </w:r>
      <w:bookmarkEnd w:id="16"/>
    </w:p>
    <w:p w14:paraId="6959A111" w14:textId="77777777" w:rsidR="00583D97" w:rsidRDefault="00583D97" w:rsidP="00583D97">
      <w:pPr>
        <w:pStyle w:val="af6"/>
      </w:pPr>
      <w:r>
        <w:t>主机发送地址和控制信息到写地址通道中，然后主机发送每一个写数据到写数据通道中。当主机发送最后一个数据时，</w:t>
      </w:r>
      <w:r>
        <w:t>WLAST</w:t>
      </w:r>
      <w:r>
        <w:t>信号就变为高。当设备接收完所有数据之后他将一个写响应发送回主机来表明写事务完成。</w:t>
      </w:r>
    </w:p>
    <w:p w14:paraId="5D00235D" w14:textId="77777777" w:rsidR="00583D97" w:rsidRPr="00583D97" w:rsidRDefault="00583D97" w:rsidP="00583D97">
      <w:pPr>
        <w:pStyle w:val="af6"/>
      </w:pPr>
    </w:p>
    <w:p w14:paraId="5FAD3338" w14:textId="717A83FC" w:rsidR="00275462" w:rsidRDefault="00275462" w:rsidP="00583D97">
      <w:pPr>
        <w:pStyle w:val="af8"/>
      </w:pPr>
      <w:r w:rsidRPr="00583D97">
        <w:rPr>
          <w:noProof/>
        </w:rPr>
        <w:drawing>
          <wp:inline distT="0" distB="0" distL="0" distR="0" wp14:anchorId="294E9664" wp14:editId="1640EE76">
            <wp:extent cx="4857684" cy="2573215"/>
            <wp:effectExtent l="0" t="0" r="635" b="0"/>
            <wp:docPr id="32" name="图片 32" descr="https://img-blog.csdn.net/2018042319470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https://img-blog.csdn.net/201804231947017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99613" cy="2595426"/>
                    </a:xfrm>
                    <a:prstGeom prst="rect">
                      <a:avLst/>
                    </a:prstGeom>
                    <a:noFill/>
                    <a:ln>
                      <a:noFill/>
                    </a:ln>
                  </pic:spPr>
                </pic:pic>
              </a:graphicData>
            </a:graphic>
          </wp:inline>
        </w:drawing>
      </w:r>
    </w:p>
    <w:p w14:paraId="4C0D252C" w14:textId="00086372" w:rsidR="00583D97" w:rsidRDefault="00583D97" w:rsidP="00583D97">
      <w:pPr>
        <w:pStyle w:val="af8"/>
      </w:pPr>
      <w:bookmarkStart w:id="17" w:name="_Toc5911294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C646E">
        <w:rPr>
          <w:noProof/>
        </w:rPr>
        <w:t>5</w:t>
      </w:r>
      <w:r>
        <w:fldChar w:fldCharType="end"/>
      </w:r>
      <w:r>
        <w:t xml:space="preserve"> </w:t>
      </w:r>
      <w:r>
        <w:rPr>
          <w:rFonts w:hint="eastAsia"/>
        </w:rPr>
        <w:t>突发写传输</w:t>
      </w:r>
      <w:bookmarkEnd w:id="17"/>
    </w:p>
    <w:p w14:paraId="04264AB8" w14:textId="77777777" w:rsidR="00583D97" w:rsidRDefault="00583D97" w:rsidP="006E2B23">
      <w:pPr>
        <w:pStyle w:val="af6"/>
      </w:pPr>
    </w:p>
    <w:sectPr w:rsidR="00583D97">
      <w:headerReference w:type="default" r:id="rId25"/>
      <w:footerReference w:type="default" r:id="rId26"/>
      <w:headerReference w:type="first" r:id="rId27"/>
      <w:footerReference w:type="first" r:id="rId2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4B87D4" w14:textId="77777777" w:rsidR="00741253" w:rsidRDefault="00741253">
      <w:r>
        <w:separator/>
      </w:r>
    </w:p>
  </w:endnote>
  <w:endnote w:type="continuationSeparator" w:id="0">
    <w:p w14:paraId="697337E0" w14:textId="77777777" w:rsidR="00741253" w:rsidRDefault="00741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719EF7" w14:textId="77777777" w:rsidR="003D30FA" w:rsidRDefault="003D30F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A4BADA" w14:textId="77777777" w:rsidR="003D30FA" w:rsidRDefault="003D30F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90A540" w14:textId="34DBCB5E" w:rsidR="006752E2" w:rsidRDefault="00741253">
    <w:pPr>
      <w:pStyle w:val="a9"/>
    </w:pPr>
    <w:sdt>
      <w:sdtPr>
        <w:alias w:val="单位"/>
        <w:id w:val="805629"/>
        <w:dataBinding w:prefixMappings="xmlns:ns0='http://schemas.openxmlformats.org/officeDocument/2006/extended-properties' " w:xpath="/ns0:Properties[1]/ns0:Company[1]" w:storeItemID="{6668398D-A668-4E3E-A5EB-62B293D839F1}"/>
        <w:text/>
      </w:sdtPr>
      <w:sdtEndPr/>
      <w:sdtContent>
        <w:r w:rsidR="006752E2">
          <w:t>Efinix</w:t>
        </w:r>
      </w:sdtContent>
    </w:sdt>
    <w:r w:rsidR="006752E2">
      <w:ptab w:relativeTo="margin" w:alignment="center" w:leader="none"/>
    </w:r>
    <w:r w:rsidR="006752E2">
      <w:ptab w:relativeTo="margin" w:alignment="right" w:leader="none"/>
    </w:r>
    <w:r w:rsidR="006752E2">
      <w:rPr>
        <w:rFonts w:hint="eastAsia"/>
      </w:rPr>
      <w:t>第</w:t>
    </w:r>
    <w:r w:rsidR="006752E2">
      <w:fldChar w:fldCharType="begin"/>
    </w:r>
    <w:r w:rsidR="006752E2">
      <w:instrText xml:space="preserve"> PAGE   \* MERGEFORMAT </w:instrText>
    </w:r>
    <w:r w:rsidR="006752E2">
      <w:fldChar w:fldCharType="separate"/>
    </w:r>
    <w:r w:rsidR="006752E2">
      <w:rPr>
        <w:lang w:val="zh-CN"/>
      </w:rPr>
      <w:t>1</w:t>
    </w:r>
    <w:r w:rsidR="006752E2">
      <w:rPr>
        <w:lang w:val="zh-CN"/>
      </w:rPr>
      <w:fldChar w:fldCharType="end"/>
    </w:r>
    <w:r w:rsidR="006752E2">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单位"/>
      <w:id w:val="805665"/>
      <w:dataBinding w:prefixMappings="xmlns:ns0='http://schemas.openxmlformats.org/officeDocument/2006/extended-properties' " w:xpath="/ns0:Properties[1]/ns0:Company[1]" w:storeItemID="{6668398D-A668-4E3E-A5EB-62B293D839F1}"/>
      <w:text/>
    </w:sdtPr>
    <w:sdtEndPr/>
    <w:sdtContent>
      <w:p w14:paraId="7D73289C" w14:textId="65893A23" w:rsidR="006752E2" w:rsidRDefault="006752E2">
        <w:pPr>
          <w:pStyle w:val="a9"/>
        </w:pPr>
        <w:r>
          <w:t>Efinix</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EFA301" w14:textId="129C2C49" w:rsidR="006752E2" w:rsidRDefault="00741253">
    <w:pPr>
      <w:pStyle w:val="a9"/>
    </w:pPr>
    <w:sdt>
      <w:sdtPr>
        <w:alias w:val="单位"/>
        <w:id w:val="805654"/>
        <w:dataBinding w:prefixMappings="xmlns:ns0='http://schemas.openxmlformats.org/officeDocument/2006/extended-properties' " w:xpath="/ns0:Properties[1]/ns0:Company[1]" w:storeItemID="{6668398D-A668-4E3E-A5EB-62B293D839F1}"/>
        <w:text/>
      </w:sdtPr>
      <w:sdtEndPr/>
      <w:sdtContent>
        <w:r w:rsidR="006752E2">
          <w:t>Efinix</w:t>
        </w:r>
      </w:sdtContent>
    </w:sdt>
    <w:r w:rsidR="006752E2">
      <w:ptab w:relativeTo="margin" w:alignment="center" w:leader="none"/>
    </w:r>
    <w:r w:rsidR="006752E2">
      <w:ptab w:relativeTo="margin" w:alignment="right" w:leader="none"/>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2472C0" w14:textId="28256E04" w:rsidR="006752E2" w:rsidRDefault="00741253">
    <w:pPr>
      <w:pStyle w:val="a9"/>
    </w:pPr>
    <w:sdt>
      <w:sdtPr>
        <w:alias w:val="单位"/>
        <w:id w:val="805677"/>
        <w:dataBinding w:prefixMappings="xmlns:ns0='http://schemas.openxmlformats.org/officeDocument/2006/extended-properties' " w:xpath="/ns0:Properties[1]/ns0:Company[1]" w:storeItemID="{6668398D-A668-4E3E-A5EB-62B293D839F1}"/>
        <w:text/>
      </w:sdtPr>
      <w:sdtEndPr/>
      <w:sdtContent>
        <w:r w:rsidR="006752E2">
          <w:t>Efinix</w:t>
        </w:r>
      </w:sdtContent>
    </w:sdt>
    <w:r w:rsidR="006752E2">
      <w:ptab w:relativeTo="margin" w:alignment="center" w:leader="none"/>
    </w:r>
    <w:r w:rsidR="006752E2">
      <w:ptab w:relativeTo="margin" w:alignment="right" w:leader="none"/>
    </w:r>
    <w:r w:rsidR="006752E2">
      <w:rPr>
        <w:rFonts w:hint="eastAsia"/>
      </w:rPr>
      <w:t>第</w:t>
    </w:r>
    <w:r w:rsidR="006752E2">
      <w:fldChar w:fldCharType="begin"/>
    </w:r>
    <w:r w:rsidR="006752E2">
      <w:instrText xml:space="preserve"> PAGE   \* MERGEFORMAT </w:instrText>
    </w:r>
    <w:r w:rsidR="006752E2">
      <w:fldChar w:fldCharType="separate"/>
    </w:r>
    <w:r w:rsidR="006752E2" w:rsidRPr="00925AAD">
      <w:rPr>
        <w:noProof/>
        <w:lang w:val="zh-CN"/>
      </w:rPr>
      <w:t>4</w:t>
    </w:r>
    <w:r w:rsidR="006752E2">
      <w:rPr>
        <w:lang w:val="zh-CN"/>
      </w:rPr>
      <w:fldChar w:fldCharType="end"/>
    </w:r>
    <w:r w:rsidR="006752E2">
      <w:rPr>
        <w:rFonts w:hint="eastAsia"/>
      </w:rPr>
      <w:t>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361E4" w14:textId="1C8A9F95" w:rsidR="006752E2" w:rsidRDefault="00741253">
    <w:pPr>
      <w:pStyle w:val="a9"/>
    </w:pPr>
    <w:sdt>
      <w:sdtPr>
        <w:alias w:val="单位"/>
        <w:id w:val="805667"/>
        <w:dataBinding w:prefixMappings="xmlns:ns0='http://schemas.openxmlformats.org/officeDocument/2006/extended-properties' " w:xpath="/ns0:Properties[1]/ns0:Company[1]" w:storeItemID="{6668398D-A668-4E3E-A5EB-62B293D839F1}"/>
        <w:text/>
      </w:sdtPr>
      <w:sdtEndPr/>
      <w:sdtContent>
        <w:r w:rsidR="006752E2">
          <w:t>Efinix</w:t>
        </w:r>
      </w:sdtContent>
    </w:sdt>
    <w:r w:rsidR="006752E2">
      <w:ptab w:relativeTo="margin" w:alignment="center" w:leader="none"/>
    </w:r>
    <w:r w:rsidR="006752E2">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E8CA77" w14:textId="77777777" w:rsidR="00741253" w:rsidRDefault="00741253">
      <w:r>
        <w:separator/>
      </w:r>
    </w:p>
  </w:footnote>
  <w:footnote w:type="continuationSeparator" w:id="0">
    <w:p w14:paraId="21965708" w14:textId="77777777" w:rsidR="00741253" w:rsidRDefault="00741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2E1E88" w14:textId="77777777" w:rsidR="006752E2" w:rsidRDefault="006752E2">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5DDE7D" w14:textId="77777777" w:rsidR="003D30FA" w:rsidRDefault="003D30FA">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3907B" w14:textId="77777777" w:rsidR="003D30FA" w:rsidRDefault="003D30FA">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inorEastAsia" w:hAnsiTheme="minorEastAsia"/>
      </w:rPr>
      <w:alias w:val="标题"/>
      <w:id w:val="-682199070"/>
      <w:dataBinding w:prefixMappings="xmlns:ns0='http://purl.org/dc/elements/1.1/' xmlns:ns1='http://schemas.openxmlformats.org/package/2006/metadata/core-properties' " w:xpath="/ns1:coreProperties[1]/ns0:title[1]" w:storeItemID="{6C3C8BC8-F283-45AE-878A-BAB7291924A1}"/>
      <w:text/>
    </w:sdtPr>
    <w:sdtEndPr/>
    <w:sdtContent>
      <w:p w14:paraId="4BD86D16" w14:textId="048BEB64" w:rsidR="006752E2" w:rsidRDefault="006752E2">
        <w:pPr>
          <w:pStyle w:val="ab"/>
        </w:pPr>
        <w:r>
          <w:rPr>
            <w:rFonts w:asciiTheme="minorEastAsia" w:hAnsiTheme="minorEastAsia"/>
          </w:rPr>
          <w:t>AXI Interconnect User Guide</w: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inorEastAsia" w:hAnsiTheme="minorEastAsia"/>
      </w:rPr>
      <w:alias w:val="标题"/>
      <w:id w:val="-2129471046"/>
      <w:dataBinding w:prefixMappings="xmlns:ns0='http://purl.org/dc/elements/1.1/' xmlns:ns1='http://schemas.openxmlformats.org/package/2006/metadata/core-properties' " w:xpath="/ns1:coreProperties[1]/ns0:title[1]" w:storeItemID="{6C3C8BC8-F283-45AE-878A-BAB7291924A1}"/>
      <w:text/>
    </w:sdtPr>
    <w:sdtEndPr/>
    <w:sdtContent>
      <w:p w14:paraId="3755E531" w14:textId="28E38C97" w:rsidR="006752E2" w:rsidRDefault="006752E2">
        <w:pPr>
          <w:pStyle w:val="ab"/>
        </w:pPr>
        <w:r>
          <w:rPr>
            <w:rFonts w:asciiTheme="minorEastAsia" w:hAnsiTheme="minorEastAsia"/>
          </w:rPr>
          <w:t>AXI Interconnect User Guide</w: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inorEastAsia" w:hAnsiTheme="minorEastAsia"/>
      </w:rPr>
      <w:alias w:val="标题"/>
      <w:id w:val="805674"/>
      <w:dataBinding w:prefixMappings="xmlns:ns0='http://purl.org/dc/elements/1.1/' xmlns:ns1='http://schemas.openxmlformats.org/package/2006/metadata/core-properties' " w:xpath="/ns1:coreProperties[1]/ns0:title[1]" w:storeItemID="{6C3C8BC8-F283-45AE-878A-BAB7291924A1}"/>
      <w:text/>
    </w:sdtPr>
    <w:sdtEndPr/>
    <w:sdtContent>
      <w:p w14:paraId="3B2712CB" w14:textId="4F12D3A8" w:rsidR="006752E2" w:rsidRDefault="006752E2">
        <w:pPr>
          <w:pStyle w:val="ab"/>
        </w:pPr>
        <w:r>
          <w:rPr>
            <w:rFonts w:asciiTheme="minorEastAsia" w:hAnsiTheme="minorEastAsia"/>
          </w:rPr>
          <w:t>AXI Interconnect User Guide</w: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inorEastAsia" w:hAnsiTheme="minorEastAsia"/>
      </w:rPr>
      <w:alias w:val="标题"/>
      <w:id w:val="805625"/>
      <w:dataBinding w:prefixMappings="xmlns:ns0='http://purl.org/dc/elements/1.1/' xmlns:ns1='http://schemas.openxmlformats.org/package/2006/metadata/core-properties' " w:xpath="/ns1:coreProperties[1]/ns0:title[1]" w:storeItemID="{6C3C8BC8-F283-45AE-878A-BAB7291924A1}"/>
      <w:text/>
    </w:sdtPr>
    <w:sdtEndPr/>
    <w:sdtContent>
      <w:p w14:paraId="0EC68D00" w14:textId="74F054EA" w:rsidR="006752E2" w:rsidRDefault="006752E2">
        <w:pPr>
          <w:pStyle w:val="ab"/>
        </w:pPr>
        <w:r>
          <w:rPr>
            <w:rFonts w:asciiTheme="minorEastAsia" w:hAnsiTheme="minorEastAsia"/>
          </w:rPr>
          <w:t>AXI Interconnect User Guide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223BF"/>
    <w:multiLevelType w:val="hybridMultilevel"/>
    <w:tmpl w:val="35DC83E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91E2CEB"/>
    <w:multiLevelType w:val="hybridMultilevel"/>
    <w:tmpl w:val="BD20ED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02F4965"/>
    <w:multiLevelType w:val="multilevel"/>
    <w:tmpl w:val="302F4965"/>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sz w:val="28"/>
        <w:szCs w:val="28"/>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368A0163"/>
    <w:multiLevelType w:val="hybridMultilevel"/>
    <w:tmpl w:val="D0689BC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3BAD1E95"/>
    <w:multiLevelType w:val="hybridMultilevel"/>
    <w:tmpl w:val="CE6EFE3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3E951C8C"/>
    <w:multiLevelType w:val="hybridMultilevel"/>
    <w:tmpl w:val="D7F2D94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737932B3"/>
    <w:multiLevelType w:val="singleLevel"/>
    <w:tmpl w:val="737932B3"/>
    <w:lvl w:ilvl="0">
      <w:start w:val="1"/>
      <w:numFmt w:val="decimal"/>
      <w:pStyle w:val="20"/>
      <w:lvlText w:val=".%1"/>
      <w:legacy w:legacy="1" w:legacySpace="0" w:legacyIndent="454"/>
      <w:lvlJc w:val="left"/>
      <w:pPr>
        <w:ind w:left="0" w:hanging="454"/>
      </w:pPr>
      <w:rPr>
        <w:rFonts w:ascii="Times New Roman" w:hAnsi="Times New Roman" w:cs="Times New Roman" w:hint="default"/>
      </w:rPr>
    </w:lvl>
  </w:abstractNum>
  <w:num w:numId="1">
    <w:abstractNumId w:val="6"/>
  </w:num>
  <w:num w:numId="2">
    <w:abstractNumId w:val="2"/>
  </w:num>
  <w:num w:numId="3">
    <w:abstractNumId w:val="0"/>
  </w:num>
  <w:num w:numId="4">
    <w:abstractNumId w:val="3"/>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attachedTemplate r:id="rId1"/>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C7C"/>
    <w:rsid w:val="000008BB"/>
    <w:rsid w:val="000029A2"/>
    <w:rsid w:val="000038CB"/>
    <w:rsid w:val="00003AE0"/>
    <w:rsid w:val="00003CAA"/>
    <w:rsid w:val="00003F16"/>
    <w:rsid w:val="000045D8"/>
    <w:rsid w:val="00010C05"/>
    <w:rsid w:val="00011A15"/>
    <w:rsid w:val="000137C7"/>
    <w:rsid w:val="000154A3"/>
    <w:rsid w:val="000200D8"/>
    <w:rsid w:val="000224CE"/>
    <w:rsid w:val="00024D2A"/>
    <w:rsid w:val="0002507A"/>
    <w:rsid w:val="00033DF1"/>
    <w:rsid w:val="000379CF"/>
    <w:rsid w:val="00037EF6"/>
    <w:rsid w:val="00043413"/>
    <w:rsid w:val="00052C7C"/>
    <w:rsid w:val="00054B0D"/>
    <w:rsid w:val="00054BFF"/>
    <w:rsid w:val="00054E83"/>
    <w:rsid w:val="000553D4"/>
    <w:rsid w:val="00062F35"/>
    <w:rsid w:val="00063351"/>
    <w:rsid w:val="000666D3"/>
    <w:rsid w:val="00067CAC"/>
    <w:rsid w:val="00070573"/>
    <w:rsid w:val="00070A5B"/>
    <w:rsid w:val="00072D62"/>
    <w:rsid w:val="00073BD0"/>
    <w:rsid w:val="00075858"/>
    <w:rsid w:val="0007792D"/>
    <w:rsid w:val="000804F8"/>
    <w:rsid w:val="000811E6"/>
    <w:rsid w:val="00081262"/>
    <w:rsid w:val="00086D6C"/>
    <w:rsid w:val="00086EFD"/>
    <w:rsid w:val="00093A92"/>
    <w:rsid w:val="00093B32"/>
    <w:rsid w:val="00093EA4"/>
    <w:rsid w:val="00095CF6"/>
    <w:rsid w:val="000A2434"/>
    <w:rsid w:val="000A6F8C"/>
    <w:rsid w:val="000B0DEC"/>
    <w:rsid w:val="000B26DB"/>
    <w:rsid w:val="000B4104"/>
    <w:rsid w:val="000C3208"/>
    <w:rsid w:val="000C51EE"/>
    <w:rsid w:val="000D3565"/>
    <w:rsid w:val="000D4764"/>
    <w:rsid w:val="000D51ED"/>
    <w:rsid w:val="000D626A"/>
    <w:rsid w:val="000E627B"/>
    <w:rsid w:val="000E67CD"/>
    <w:rsid w:val="000E698C"/>
    <w:rsid w:val="000F2260"/>
    <w:rsid w:val="000F62D6"/>
    <w:rsid w:val="000F6B62"/>
    <w:rsid w:val="001006F6"/>
    <w:rsid w:val="00103461"/>
    <w:rsid w:val="00106C50"/>
    <w:rsid w:val="001172D8"/>
    <w:rsid w:val="001203C8"/>
    <w:rsid w:val="00121978"/>
    <w:rsid w:val="00122017"/>
    <w:rsid w:val="00126DD9"/>
    <w:rsid w:val="00127FAF"/>
    <w:rsid w:val="00130134"/>
    <w:rsid w:val="00134640"/>
    <w:rsid w:val="001428EB"/>
    <w:rsid w:val="00144278"/>
    <w:rsid w:val="00145286"/>
    <w:rsid w:val="001555BC"/>
    <w:rsid w:val="00155E35"/>
    <w:rsid w:val="001648C2"/>
    <w:rsid w:val="00164AAD"/>
    <w:rsid w:val="00166836"/>
    <w:rsid w:val="001730FA"/>
    <w:rsid w:val="0017470B"/>
    <w:rsid w:val="0017612D"/>
    <w:rsid w:val="00176699"/>
    <w:rsid w:val="00177BF9"/>
    <w:rsid w:val="00180CDA"/>
    <w:rsid w:val="001828A2"/>
    <w:rsid w:val="00187837"/>
    <w:rsid w:val="00190E42"/>
    <w:rsid w:val="00193502"/>
    <w:rsid w:val="00193AE7"/>
    <w:rsid w:val="00194F15"/>
    <w:rsid w:val="001A0E16"/>
    <w:rsid w:val="001A14B2"/>
    <w:rsid w:val="001A5DD0"/>
    <w:rsid w:val="001A5EA6"/>
    <w:rsid w:val="001A6946"/>
    <w:rsid w:val="001B330C"/>
    <w:rsid w:val="001B5F90"/>
    <w:rsid w:val="001B622F"/>
    <w:rsid w:val="001C025D"/>
    <w:rsid w:val="001C0F7A"/>
    <w:rsid w:val="001C1C08"/>
    <w:rsid w:val="001C2A06"/>
    <w:rsid w:val="001C404A"/>
    <w:rsid w:val="001C48BE"/>
    <w:rsid w:val="001D0EA9"/>
    <w:rsid w:val="001D28A4"/>
    <w:rsid w:val="001E2768"/>
    <w:rsid w:val="001E334A"/>
    <w:rsid w:val="001F20F7"/>
    <w:rsid w:val="001F65EF"/>
    <w:rsid w:val="001F71D9"/>
    <w:rsid w:val="001F779A"/>
    <w:rsid w:val="001F7DD0"/>
    <w:rsid w:val="002039E9"/>
    <w:rsid w:val="00204656"/>
    <w:rsid w:val="002066C4"/>
    <w:rsid w:val="00213427"/>
    <w:rsid w:val="002142BD"/>
    <w:rsid w:val="0021672D"/>
    <w:rsid w:val="00220813"/>
    <w:rsid w:val="00222A72"/>
    <w:rsid w:val="0022435A"/>
    <w:rsid w:val="00225248"/>
    <w:rsid w:val="00225AA5"/>
    <w:rsid w:val="002262F5"/>
    <w:rsid w:val="00227C26"/>
    <w:rsid w:val="00231DDD"/>
    <w:rsid w:val="002323B3"/>
    <w:rsid w:val="00236BCD"/>
    <w:rsid w:val="002400AF"/>
    <w:rsid w:val="002415A1"/>
    <w:rsid w:val="00241C9C"/>
    <w:rsid w:val="00243C8B"/>
    <w:rsid w:val="00244015"/>
    <w:rsid w:val="0024493E"/>
    <w:rsid w:val="00254192"/>
    <w:rsid w:val="002544C2"/>
    <w:rsid w:val="00254CB4"/>
    <w:rsid w:val="002570F4"/>
    <w:rsid w:val="00257C90"/>
    <w:rsid w:val="00260841"/>
    <w:rsid w:val="00262D51"/>
    <w:rsid w:val="002655E5"/>
    <w:rsid w:val="002672B2"/>
    <w:rsid w:val="0027081A"/>
    <w:rsid w:val="00273DFE"/>
    <w:rsid w:val="00275462"/>
    <w:rsid w:val="00276FDE"/>
    <w:rsid w:val="002816C7"/>
    <w:rsid w:val="0028199C"/>
    <w:rsid w:val="0028249C"/>
    <w:rsid w:val="00284395"/>
    <w:rsid w:val="002853E7"/>
    <w:rsid w:val="00287105"/>
    <w:rsid w:val="00292B82"/>
    <w:rsid w:val="00292C5A"/>
    <w:rsid w:val="00294625"/>
    <w:rsid w:val="002958CA"/>
    <w:rsid w:val="00296368"/>
    <w:rsid w:val="00297D1D"/>
    <w:rsid w:val="002A2A5E"/>
    <w:rsid w:val="002A320A"/>
    <w:rsid w:val="002A3556"/>
    <w:rsid w:val="002A5E2A"/>
    <w:rsid w:val="002A6519"/>
    <w:rsid w:val="002B0A88"/>
    <w:rsid w:val="002B2932"/>
    <w:rsid w:val="002B32BD"/>
    <w:rsid w:val="002C3ADE"/>
    <w:rsid w:val="002C3D76"/>
    <w:rsid w:val="002C5452"/>
    <w:rsid w:val="002D0627"/>
    <w:rsid w:val="002D648D"/>
    <w:rsid w:val="002D6D47"/>
    <w:rsid w:val="002D7C2A"/>
    <w:rsid w:val="002E5EF6"/>
    <w:rsid w:val="002E6066"/>
    <w:rsid w:val="002E7D1D"/>
    <w:rsid w:val="002F43BF"/>
    <w:rsid w:val="002F594C"/>
    <w:rsid w:val="002F676D"/>
    <w:rsid w:val="002F71D4"/>
    <w:rsid w:val="002F78AB"/>
    <w:rsid w:val="002F7E73"/>
    <w:rsid w:val="00304E4F"/>
    <w:rsid w:val="00307A5B"/>
    <w:rsid w:val="00310306"/>
    <w:rsid w:val="00315527"/>
    <w:rsid w:val="00317A1F"/>
    <w:rsid w:val="003216B4"/>
    <w:rsid w:val="00321A38"/>
    <w:rsid w:val="00321AF8"/>
    <w:rsid w:val="00322191"/>
    <w:rsid w:val="00324F8B"/>
    <w:rsid w:val="003269A3"/>
    <w:rsid w:val="00326D05"/>
    <w:rsid w:val="00333C65"/>
    <w:rsid w:val="00334289"/>
    <w:rsid w:val="00334C14"/>
    <w:rsid w:val="00352D86"/>
    <w:rsid w:val="003536F3"/>
    <w:rsid w:val="0035688E"/>
    <w:rsid w:val="003609D5"/>
    <w:rsid w:val="00360A31"/>
    <w:rsid w:val="00360F13"/>
    <w:rsid w:val="00362849"/>
    <w:rsid w:val="00363CC8"/>
    <w:rsid w:val="00367B37"/>
    <w:rsid w:val="00371E16"/>
    <w:rsid w:val="00372715"/>
    <w:rsid w:val="0037342D"/>
    <w:rsid w:val="00373E41"/>
    <w:rsid w:val="0038118C"/>
    <w:rsid w:val="0038196F"/>
    <w:rsid w:val="00382111"/>
    <w:rsid w:val="0038280C"/>
    <w:rsid w:val="003904A5"/>
    <w:rsid w:val="003909CB"/>
    <w:rsid w:val="00392454"/>
    <w:rsid w:val="00394EFA"/>
    <w:rsid w:val="0039718B"/>
    <w:rsid w:val="003A41E5"/>
    <w:rsid w:val="003A74B1"/>
    <w:rsid w:val="003B2BB7"/>
    <w:rsid w:val="003B3A80"/>
    <w:rsid w:val="003B675D"/>
    <w:rsid w:val="003B73A4"/>
    <w:rsid w:val="003C0AC8"/>
    <w:rsid w:val="003C2640"/>
    <w:rsid w:val="003C4DE9"/>
    <w:rsid w:val="003C6F77"/>
    <w:rsid w:val="003D0EA0"/>
    <w:rsid w:val="003D30FA"/>
    <w:rsid w:val="003D32C0"/>
    <w:rsid w:val="003D391E"/>
    <w:rsid w:val="003E4AC0"/>
    <w:rsid w:val="003E70D3"/>
    <w:rsid w:val="003F4455"/>
    <w:rsid w:val="003F5DFB"/>
    <w:rsid w:val="00400777"/>
    <w:rsid w:val="00402977"/>
    <w:rsid w:val="00403F3C"/>
    <w:rsid w:val="00406DF3"/>
    <w:rsid w:val="00411168"/>
    <w:rsid w:val="004169B0"/>
    <w:rsid w:val="0042021E"/>
    <w:rsid w:val="00424244"/>
    <w:rsid w:val="0043177A"/>
    <w:rsid w:val="00432B8D"/>
    <w:rsid w:val="0044728F"/>
    <w:rsid w:val="00462554"/>
    <w:rsid w:val="00462A98"/>
    <w:rsid w:val="00463CAF"/>
    <w:rsid w:val="00465E7A"/>
    <w:rsid w:val="00471419"/>
    <w:rsid w:val="00474767"/>
    <w:rsid w:val="00475452"/>
    <w:rsid w:val="00481EB3"/>
    <w:rsid w:val="0048239C"/>
    <w:rsid w:val="0048612A"/>
    <w:rsid w:val="0048696F"/>
    <w:rsid w:val="0049042C"/>
    <w:rsid w:val="00490FF4"/>
    <w:rsid w:val="0049145D"/>
    <w:rsid w:val="00492AA6"/>
    <w:rsid w:val="004938C9"/>
    <w:rsid w:val="004970D8"/>
    <w:rsid w:val="004A1589"/>
    <w:rsid w:val="004A530F"/>
    <w:rsid w:val="004A6DA8"/>
    <w:rsid w:val="004A74D0"/>
    <w:rsid w:val="004B08C8"/>
    <w:rsid w:val="004B232A"/>
    <w:rsid w:val="004C7FD7"/>
    <w:rsid w:val="004D19F5"/>
    <w:rsid w:val="004D20CC"/>
    <w:rsid w:val="004D2E01"/>
    <w:rsid w:val="004D36A6"/>
    <w:rsid w:val="004D5FBA"/>
    <w:rsid w:val="004E2806"/>
    <w:rsid w:val="004E28CC"/>
    <w:rsid w:val="004E3067"/>
    <w:rsid w:val="004E3721"/>
    <w:rsid w:val="004F0039"/>
    <w:rsid w:val="004F1F5B"/>
    <w:rsid w:val="004F35D5"/>
    <w:rsid w:val="004F6DC5"/>
    <w:rsid w:val="004F6E73"/>
    <w:rsid w:val="00502B8C"/>
    <w:rsid w:val="005032EB"/>
    <w:rsid w:val="00503821"/>
    <w:rsid w:val="00507BD5"/>
    <w:rsid w:val="00510D30"/>
    <w:rsid w:val="005179B8"/>
    <w:rsid w:val="00530904"/>
    <w:rsid w:val="00536B7B"/>
    <w:rsid w:val="005463F1"/>
    <w:rsid w:val="0054733E"/>
    <w:rsid w:val="00552240"/>
    <w:rsid w:val="005538A4"/>
    <w:rsid w:val="00555CFD"/>
    <w:rsid w:val="005643AD"/>
    <w:rsid w:val="005674CA"/>
    <w:rsid w:val="0057089B"/>
    <w:rsid w:val="00571087"/>
    <w:rsid w:val="00571300"/>
    <w:rsid w:val="0057312A"/>
    <w:rsid w:val="00576601"/>
    <w:rsid w:val="00580E8F"/>
    <w:rsid w:val="0058353A"/>
    <w:rsid w:val="00583AD9"/>
    <w:rsid w:val="00583AF3"/>
    <w:rsid w:val="00583D97"/>
    <w:rsid w:val="00584EAD"/>
    <w:rsid w:val="005866A0"/>
    <w:rsid w:val="00591A10"/>
    <w:rsid w:val="0059445E"/>
    <w:rsid w:val="00594916"/>
    <w:rsid w:val="0059640C"/>
    <w:rsid w:val="005B4128"/>
    <w:rsid w:val="005B454B"/>
    <w:rsid w:val="005B54BE"/>
    <w:rsid w:val="005B6A1E"/>
    <w:rsid w:val="005D0105"/>
    <w:rsid w:val="005D118D"/>
    <w:rsid w:val="005D168A"/>
    <w:rsid w:val="005D1C11"/>
    <w:rsid w:val="005D3E8B"/>
    <w:rsid w:val="005D55CC"/>
    <w:rsid w:val="005D5B55"/>
    <w:rsid w:val="005D7D27"/>
    <w:rsid w:val="005E7B90"/>
    <w:rsid w:val="005F0DC3"/>
    <w:rsid w:val="005F3014"/>
    <w:rsid w:val="00600950"/>
    <w:rsid w:val="00604187"/>
    <w:rsid w:val="006043F9"/>
    <w:rsid w:val="00604726"/>
    <w:rsid w:val="00605DB5"/>
    <w:rsid w:val="00606F01"/>
    <w:rsid w:val="006073D7"/>
    <w:rsid w:val="0061023B"/>
    <w:rsid w:val="0061092D"/>
    <w:rsid w:val="00612512"/>
    <w:rsid w:val="00612978"/>
    <w:rsid w:val="00615C7C"/>
    <w:rsid w:val="0061602F"/>
    <w:rsid w:val="006170E5"/>
    <w:rsid w:val="0063582B"/>
    <w:rsid w:val="006416C2"/>
    <w:rsid w:val="00650F72"/>
    <w:rsid w:val="00654E2C"/>
    <w:rsid w:val="00663510"/>
    <w:rsid w:val="00664506"/>
    <w:rsid w:val="00665796"/>
    <w:rsid w:val="00665F0E"/>
    <w:rsid w:val="00671C24"/>
    <w:rsid w:val="00671D81"/>
    <w:rsid w:val="006752E2"/>
    <w:rsid w:val="006760D0"/>
    <w:rsid w:val="006920DA"/>
    <w:rsid w:val="00692108"/>
    <w:rsid w:val="0069461B"/>
    <w:rsid w:val="00695CD1"/>
    <w:rsid w:val="006A0B2B"/>
    <w:rsid w:val="006A3EAD"/>
    <w:rsid w:val="006B0AD2"/>
    <w:rsid w:val="006B1B5E"/>
    <w:rsid w:val="006B612A"/>
    <w:rsid w:val="006C16D5"/>
    <w:rsid w:val="006C1B26"/>
    <w:rsid w:val="006C3F29"/>
    <w:rsid w:val="006D4567"/>
    <w:rsid w:val="006D5390"/>
    <w:rsid w:val="006E0C95"/>
    <w:rsid w:val="006E2B23"/>
    <w:rsid w:val="006F2516"/>
    <w:rsid w:val="006F2CCF"/>
    <w:rsid w:val="006F3B56"/>
    <w:rsid w:val="006F441D"/>
    <w:rsid w:val="006F4653"/>
    <w:rsid w:val="006F6E56"/>
    <w:rsid w:val="006F721D"/>
    <w:rsid w:val="00700291"/>
    <w:rsid w:val="007014E3"/>
    <w:rsid w:val="00706B86"/>
    <w:rsid w:val="00706BAF"/>
    <w:rsid w:val="00710A1D"/>
    <w:rsid w:val="0071332F"/>
    <w:rsid w:val="0072136F"/>
    <w:rsid w:val="00721EA6"/>
    <w:rsid w:val="007236BB"/>
    <w:rsid w:val="00731810"/>
    <w:rsid w:val="00736D49"/>
    <w:rsid w:val="00741253"/>
    <w:rsid w:val="0074241C"/>
    <w:rsid w:val="00743296"/>
    <w:rsid w:val="0074469A"/>
    <w:rsid w:val="007460FA"/>
    <w:rsid w:val="0074618D"/>
    <w:rsid w:val="007462F7"/>
    <w:rsid w:val="00746724"/>
    <w:rsid w:val="00751081"/>
    <w:rsid w:val="00756CAC"/>
    <w:rsid w:val="007653B2"/>
    <w:rsid w:val="00766410"/>
    <w:rsid w:val="00766568"/>
    <w:rsid w:val="00767ACD"/>
    <w:rsid w:val="0077218B"/>
    <w:rsid w:val="0077257A"/>
    <w:rsid w:val="007753B8"/>
    <w:rsid w:val="00777AF6"/>
    <w:rsid w:val="007800E2"/>
    <w:rsid w:val="0078016F"/>
    <w:rsid w:val="007835CA"/>
    <w:rsid w:val="00783B76"/>
    <w:rsid w:val="00783B8D"/>
    <w:rsid w:val="007865C7"/>
    <w:rsid w:val="00787692"/>
    <w:rsid w:val="00793D90"/>
    <w:rsid w:val="007A788B"/>
    <w:rsid w:val="007B33CD"/>
    <w:rsid w:val="007B45F3"/>
    <w:rsid w:val="007B7173"/>
    <w:rsid w:val="007C28CE"/>
    <w:rsid w:val="007C40BB"/>
    <w:rsid w:val="007C4606"/>
    <w:rsid w:val="007C4CF0"/>
    <w:rsid w:val="007C4EFC"/>
    <w:rsid w:val="007C4FCA"/>
    <w:rsid w:val="007C5998"/>
    <w:rsid w:val="007C67A7"/>
    <w:rsid w:val="007C6DFB"/>
    <w:rsid w:val="007D0AF2"/>
    <w:rsid w:val="007D3747"/>
    <w:rsid w:val="007D58ED"/>
    <w:rsid w:val="007E3C9C"/>
    <w:rsid w:val="007E3D6E"/>
    <w:rsid w:val="007E4349"/>
    <w:rsid w:val="007F2ACD"/>
    <w:rsid w:val="007F7F02"/>
    <w:rsid w:val="008011DC"/>
    <w:rsid w:val="00805281"/>
    <w:rsid w:val="0080658B"/>
    <w:rsid w:val="008111AE"/>
    <w:rsid w:val="0081347E"/>
    <w:rsid w:val="00820305"/>
    <w:rsid w:val="00827425"/>
    <w:rsid w:val="00832FA3"/>
    <w:rsid w:val="00833883"/>
    <w:rsid w:val="008346DB"/>
    <w:rsid w:val="008377CF"/>
    <w:rsid w:val="0084090F"/>
    <w:rsid w:val="0084274B"/>
    <w:rsid w:val="0084523B"/>
    <w:rsid w:val="00845921"/>
    <w:rsid w:val="00851131"/>
    <w:rsid w:val="00857F9F"/>
    <w:rsid w:val="00861E5C"/>
    <w:rsid w:val="0086250B"/>
    <w:rsid w:val="00865263"/>
    <w:rsid w:val="00866AA7"/>
    <w:rsid w:val="008715DE"/>
    <w:rsid w:val="00872740"/>
    <w:rsid w:val="0087345F"/>
    <w:rsid w:val="00873D98"/>
    <w:rsid w:val="008809CD"/>
    <w:rsid w:val="0088114E"/>
    <w:rsid w:val="00882D8F"/>
    <w:rsid w:val="008846A0"/>
    <w:rsid w:val="00892F7A"/>
    <w:rsid w:val="008A1E67"/>
    <w:rsid w:val="008A645E"/>
    <w:rsid w:val="008B0B58"/>
    <w:rsid w:val="008B0C2B"/>
    <w:rsid w:val="008B43ED"/>
    <w:rsid w:val="008B6995"/>
    <w:rsid w:val="008B6B00"/>
    <w:rsid w:val="008B706A"/>
    <w:rsid w:val="008B7BA0"/>
    <w:rsid w:val="008C2BA7"/>
    <w:rsid w:val="008C4016"/>
    <w:rsid w:val="008C5BF3"/>
    <w:rsid w:val="008D0C39"/>
    <w:rsid w:val="008D35C8"/>
    <w:rsid w:val="008D7091"/>
    <w:rsid w:val="008E12A0"/>
    <w:rsid w:val="008E27E7"/>
    <w:rsid w:val="008E3EA0"/>
    <w:rsid w:val="008E5152"/>
    <w:rsid w:val="008F18E5"/>
    <w:rsid w:val="008F364E"/>
    <w:rsid w:val="008F38F1"/>
    <w:rsid w:val="008F4D40"/>
    <w:rsid w:val="008F6317"/>
    <w:rsid w:val="00900270"/>
    <w:rsid w:val="00904A27"/>
    <w:rsid w:val="009057D7"/>
    <w:rsid w:val="00910230"/>
    <w:rsid w:val="0091535F"/>
    <w:rsid w:val="00916F3A"/>
    <w:rsid w:val="009177E4"/>
    <w:rsid w:val="009216B7"/>
    <w:rsid w:val="009226D7"/>
    <w:rsid w:val="00925429"/>
    <w:rsid w:val="00925515"/>
    <w:rsid w:val="00925AAD"/>
    <w:rsid w:val="00936D0A"/>
    <w:rsid w:val="009445AE"/>
    <w:rsid w:val="00945188"/>
    <w:rsid w:val="00954E2E"/>
    <w:rsid w:val="0095736F"/>
    <w:rsid w:val="009602DF"/>
    <w:rsid w:val="00960A47"/>
    <w:rsid w:val="00960C3A"/>
    <w:rsid w:val="00961D6E"/>
    <w:rsid w:val="00963DF6"/>
    <w:rsid w:val="0097245E"/>
    <w:rsid w:val="00972A3D"/>
    <w:rsid w:val="00975B07"/>
    <w:rsid w:val="0099136E"/>
    <w:rsid w:val="009921C1"/>
    <w:rsid w:val="009950EE"/>
    <w:rsid w:val="00996012"/>
    <w:rsid w:val="00996254"/>
    <w:rsid w:val="00997349"/>
    <w:rsid w:val="009A00B2"/>
    <w:rsid w:val="009A0DF9"/>
    <w:rsid w:val="009A23D7"/>
    <w:rsid w:val="009B1779"/>
    <w:rsid w:val="009B2516"/>
    <w:rsid w:val="009B5C7B"/>
    <w:rsid w:val="009B6942"/>
    <w:rsid w:val="009C591E"/>
    <w:rsid w:val="009D27DC"/>
    <w:rsid w:val="009D2CC0"/>
    <w:rsid w:val="009D5E13"/>
    <w:rsid w:val="009E0DC6"/>
    <w:rsid w:val="009E1DA8"/>
    <w:rsid w:val="009E7CDA"/>
    <w:rsid w:val="009F28CF"/>
    <w:rsid w:val="009F2FBC"/>
    <w:rsid w:val="009F4266"/>
    <w:rsid w:val="009F44B4"/>
    <w:rsid w:val="009F4846"/>
    <w:rsid w:val="009F5B60"/>
    <w:rsid w:val="00A0581B"/>
    <w:rsid w:val="00A067D5"/>
    <w:rsid w:val="00A2311A"/>
    <w:rsid w:val="00A24474"/>
    <w:rsid w:val="00A36903"/>
    <w:rsid w:val="00A37330"/>
    <w:rsid w:val="00A44616"/>
    <w:rsid w:val="00A4771F"/>
    <w:rsid w:val="00A50F52"/>
    <w:rsid w:val="00A5489C"/>
    <w:rsid w:val="00A623E6"/>
    <w:rsid w:val="00A653A6"/>
    <w:rsid w:val="00A70545"/>
    <w:rsid w:val="00A73708"/>
    <w:rsid w:val="00A764C8"/>
    <w:rsid w:val="00A77B1A"/>
    <w:rsid w:val="00A848D6"/>
    <w:rsid w:val="00A84E62"/>
    <w:rsid w:val="00A85FB5"/>
    <w:rsid w:val="00A87A89"/>
    <w:rsid w:val="00A959A2"/>
    <w:rsid w:val="00A96E16"/>
    <w:rsid w:val="00A97055"/>
    <w:rsid w:val="00AA0087"/>
    <w:rsid w:val="00AB2BE5"/>
    <w:rsid w:val="00AC14F2"/>
    <w:rsid w:val="00AC1C7E"/>
    <w:rsid w:val="00AC59A3"/>
    <w:rsid w:val="00AC63AE"/>
    <w:rsid w:val="00AC646E"/>
    <w:rsid w:val="00AD4053"/>
    <w:rsid w:val="00AD5A79"/>
    <w:rsid w:val="00AD5EAC"/>
    <w:rsid w:val="00AD635C"/>
    <w:rsid w:val="00AE080F"/>
    <w:rsid w:val="00AE2839"/>
    <w:rsid w:val="00AE52A0"/>
    <w:rsid w:val="00AE6F06"/>
    <w:rsid w:val="00AF4C56"/>
    <w:rsid w:val="00B003AC"/>
    <w:rsid w:val="00B0333C"/>
    <w:rsid w:val="00B036C3"/>
    <w:rsid w:val="00B05805"/>
    <w:rsid w:val="00B14069"/>
    <w:rsid w:val="00B17959"/>
    <w:rsid w:val="00B30C87"/>
    <w:rsid w:val="00B31CFC"/>
    <w:rsid w:val="00B32902"/>
    <w:rsid w:val="00B42306"/>
    <w:rsid w:val="00B4655A"/>
    <w:rsid w:val="00B47EF8"/>
    <w:rsid w:val="00B513D2"/>
    <w:rsid w:val="00B6072D"/>
    <w:rsid w:val="00B67D1D"/>
    <w:rsid w:val="00B72144"/>
    <w:rsid w:val="00B7623D"/>
    <w:rsid w:val="00B80A3F"/>
    <w:rsid w:val="00B83B3D"/>
    <w:rsid w:val="00B85759"/>
    <w:rsid w:val="00B92E56"/>
    <w:rsid w:val="00B96CD8"/>
    <w:rsid w:val="00B97CCD"/>
    <w:rsid w:val="00BA20EA"/>
    <w:rsid w:val="00BA3CDB"/>
    <w:rsid w:val="00BA4CE5"/>
    <w:rsid w:val="00BB053A"/>
    <w:rsid w:val="00BB183F"/>
    <w:rsid w:val="00BB1DFC"/>
    <w:rsid w:val="00BB7851"/>
    <w:rsid w:val="00BB78A6"/>
    <w:rsid w:val="00BC0980"/>
    <w:rsid w:val="00BC1B3E"/>
    <w:rsid w:val="00BC1E79"/>
    <w:rsid w:val="00BC315A"/>
    <w:rsid w:val="00BC3896"/>
    <w:rsid w:val="00BC535C"/>
    <w:rsid w:val="00BC5D4C"/>
    <w:rsid w:val="00BD0733"/>
    <w:rsid w:val="00BD2845"/>
    <w:rsid w:val="00BD2A5E"/>
    <w:rsid w:val="00BD44EC"/>
    <w:rsid w:val="00BD4581"/>
    <w:rsid w:val="00BD521E"/>
    <w:rsid w:val="00BE251F"/>
    <w:rsid w:val="00BE4832"/>
    <w:rsid w:val="00BE5491"/>
    <w:rsid w:val="00BE5EA5"/>
    <w:rsid w:val="00BF2238"/>
    <w:rsid w:val="00BF47ED"/>
    <w:rsid w:val="00BF48ED"/>
    <w:rsid w:val="00BF541C"/>
    <w:rsid w:val="00BF57BC"/>
    <w:rsid w:val="00BF68C6"/>
    <w:rsid w:val="00C0148D"/>
    <w:rsid w:val="00C06382"/>
    <w:rsid w:val="00C0665F"/>
    <w:rsid w:val="00C21FB8"/>
    <w:rsid w:val="00C23384"/>
    <w:rsid w:val="00C248EE"/>
    <w:rsid w:val="00C33990"/>
    <w:rsid w:val="00C33D21"/>
    <w:rsid w:val="00C42C98"/>
    <w:rsid w:val="00C578D7"/>
    <w:rsid w:val="00C62B80"/>
    <w:rsid w:val="00C65614"/>
    <w:rsid w:val="00C71AA9"/>
    <w:rsid w:val="00C75B74"/>
    <w:rsid w:val="00C91434"/>
    <w:rsid w:val="00C915EB"/>
    <w:rsid w:val="00C9325A"/>
    <w:rsid w:val="00C93F81"/>
    <w:rsid w:val="00C94C3A"/>
    <w:rsid w:val="00C96197"/>
    <w:rsid w:val="00CA07E4"/>
    <w:rsid w:val="00CA34C7"/>
    <w:rsid w:val="00CA47E2"/>
    <w:rsid w:val="00CB1EF0"/>
    <w:rsid w:val="00CC23EB"/>
    <w:rsid w:val="00CC2DD1"/>
    <w:rsid w:val="00CC7136"/>
    <w:rsid w:val="00CD0D02"/>
    <w:rsid w:val="00CD1A37"/>
    <w:rsid w:val="00CD353D"/>
    <w:rsid w:val="00CE1BFF"/>
    <w:rsid w:val="00CE3569"/>
    <w:rsid w:val="00CE5078"/>
    <w:rsid w:val="00CF24D2"/>
    <w:rsid w:val="00CF38F8"/>
    <w:rsid w:val="00CF3B02"/>
    <w:rsid w:val="00CF4189"/>
    <w:rsid w:val="00CF553D"/>
    <w:rsid w:val="00CF68BD"/>
    <w:rsid w:val="00CF7556"/>
    <w:rsid w:val="00D0107A"/>
    <w:rsid w:val="00D02CB2"/>
    <w:rsid w:val="00D048F3"/>
    <w:rsid w:val="00D04AF5"/>
    <w:rsid w:val="00D0518E"/>
    <w:rsid w:val="00D063CB"/>
    <w:rsid w:val="00D06451"/>
    <w:rsid w:val="00D10A2B"/>
    <w:rsid w:val="00D1112F"/>
    <w:rsid w:val="00D111C8"/>
    <w:rsid w:val="00D13BF5"/>
    <w:rsid w:val="00D14429"/>
    <w:rsid w:val="00D145DB"/>
    <w:rsid w:val="00D16FEF"/>
    <w:rsid w:val="00D221A6"/>
    <w:rsid w:val="00D22EEE"/>
    <w:rsid w:val="00D2360D"/>
    <w:rsid w:val="00D241C4"/>
    <w:rsid w:val="00D26331"/>
    <w:rsid w:val="00D26EC8"/>
    <w:rsid w:val="00D31513"/>
    <w:rsid w:val="00D32363"/>
    <w:rsid w:val="00D361E0"/>
    <w:rsid w:val="00D45EEA"/>
    <w:rsid w:val="00D47D6F"/>
    <w:rsid w:val="00D50D93"/>
    <w:rsid w:val="00D558E9"/>
    <w:rsid w:val="00D625A6"/>
    <w:rsid w:val="00D639CB"/>
    <w:rsid w:val="00D66AE5"/>
    <w:rsid w:val="00D67F2F"/>
    <w:rsid w:val="00D70CEF"/>
    <w:rsid w:val="00D71995"/>
    <w:rsid w:val="00D80514"/>
    <w:rsid w:val="00D85EC5"/>
    <w:rsid w:val="00D9027F"/>
    <w:rsid w:val="00D905B9"/>
    <w:rsid w:val="00D92D37"/>
    <w:rsid w:val="00D94CA9"/>
    <w:rsid w:val="00DA5234"/>
    <w:rsid w:val="00DA548D"/>
    <w:rsid w:val="00DA6870"/>
    <w:rsid w:val="00DA7F86"/>
    <w:rsid w:val="00DB1CC6"/>
    <w:rsid w:val="00DB6BA3"/>
    <w:rsid w:val="00DC1922"/>
    <w:rsid w:val="00DC6B5C"/>
    <w:rsid w:val="00DD4B02"/>
    <w:rsid w:val="00DD7F69"/>
    <w:rsid w:val="00DE081B"/>
    <w:rsid w:val="00DE12CD"/>
    <w:rsid w:val="00DE735D"/>
    <w:rsid w:val="00DF120B"/>
    <w:rsid w:val="00DF29C0"/>
    <w:rsid w:val="00DF3687"/>
    <w:rsid w:val="00E019BB"/>
    <w:rsid w:val="00E0246C"/>
    <w:rsid w:val="00E0669B"/>
    <w:rsid w:val="00E1291B"/>
    <w:rsid w:val="00E144B2"/>
    <w:rsid w:val="00E163F7"/>
    <w:rsid w:val="00E16BBF"/>
    <w:rsid w:val="00E17014"/>
    <w:rsid w:val="00E2170C"/>
    <w:rsid w:val="00E230C7"/>
    <w:rsid w:val="00E32822"/>
    <w:rsid w:val="00E337AF"/>
    <w:rsid w:val="00E33B58"/>
    <w:rsid w:val="00E40361"/>
    <w:rsid w:val="00E40390"/>
    <w:rsid w:val="00E41DC8"/>
    <w:rsid w:val="00E517B7"/>
    <w:rsid w:val="00E55203"/>
    <w:rsid w:val="00E557F5"/>
    <w:rsid w:val="00E56013"/>
    <w:rsid w:val="00E6096F"/>
    <w:rsid w:val="00E60DDE"/>
    <w:rsid w:val="00E61419"/>
    <w:rsid w:val="00E6159E"/>
    <w:rsid w:val="00E62829"/>
    <w:rsid w:val="00E65326"/>
    <w:rsid w:val="00E750C5"/>
    <w:rsid w:val="00E8285C"/>
    <w:rsid w:val="00E8686E"/>
    <w:rsid w:val="00E92B07"/>
    <w:rsid w:val="00EA0244"/>
    <w:rsid w:val="00EA07E9"/>
    <w:rsid w:val="00EB269A"/>
    <w:rsid w:val="00EB2FE1"/>
    <w:rsid w:val="00EB55A2"/>
    <w:rsid w:val="00EC13D6"/>
    <w:rsid w:val="00EC2798"/>
    <w:rsid w:val="00EC32CD"/>
    <w:rsid w:val="00EC577A"/>
    <w:rsid w:val="00EC79BE"/>
    <w:rsid w:val="00ED0BA9"/>
    <w:rsid w:val="00EE15C9"/>
    <w:rsid w:val="00EE457F"/>
    <w:rsid w:val="00EE5D1A"/>
    <w:rsid w:val="00EE76F3"/>
    <w:rsid w:val="00EF1490"/>
    <w:rsid w:val="00EF704F"/>
    <w:rsid w:val="00F015DA"/>
    <w:rsid w:val="00F01647"/>
    <w:rsid w:val="00F038DB"/>
    <w:rsid w:val="00F042EA"/>
    <w:rsid w:val="00F04D65"/>
    <w:rsid w:val="00F068F7"/>
    <w:rsid w:val="00F13618"/>
    <w:rsid w:val="00F24D18"/>
    <w:rsid w:val="00F27677"/>
    <w:rsid w:val="00F33413"/>
    <w:rsid w:val="00F3466C"/>
    <w:rsid w:val="00F351D7"/>
    <w:rsid w:val="00F35D8F"/>
    <w:rsid w:val="00F42FAA"/>
    <w:rsid w:val="00F465D8"/>
    <w:rsid w:val="00F555C4"/>
    <w:rsid w:val="00F63C0B"/>
    <w:rsid w:val="00F64051"/>
    <w:rsid w:val="00F6429A"/>
    <w:rsid w:val="00F642C9"/>
    <w:rsid w:val="00F6440B"/>
    <w:rsid w:val="00F65245"/>
    <w:rsid w:val="00F6670F"/>
    <w:rsid w:val="00F7056C"/>
    <w:rsid w:val="00F80511"/>
    <w:rsid w:val="00F84BC9"/>
    <w:rsid w:val="00F869FA"/>
    <w:rsid w:val="00F91C62"/>
    <w:rsid w:val="00F94D2B"/>
    <w:rsid w:val="00FA1FD6"/>
    <w:rsid w:val="00FA40C8"/>
    <w:rsid w:val="00FA72E5"/>
    <w:rsid w:val="00FB21FF"/>
    <w:rsid w:val="00FC2A3B"/>
    <w:rsid w:val="00FC56B9"/>
    <w:rsid w:val="00FC5768"/>
    <w:rsid w:val="00FD140F"/>
    <w:rsid w:val="00FD3FC6"/>
    <w:rsid w:val="00FD402B"/>
    <w:rsid w:val="00FD62E3"/>
    <w:rsid w:val="00FE7505"/>
    <w:rsid w:val="01584D47"/>
    <w:rsid w:val="06FD1923"/>
    <w:rsid w:val="07834A05"/>
    <w:rsid w:val="0A4014C5"/>
    <w:rsid w:val="0A8627E0"/>
    <w:rsid w:val="0BD93230"/>
    <w:rsid w:val="0C9C45F2"/>
    <w:rsid w:val="0D3E0815"/>
    <w:rsid w:val="0DA41C88"/>
    <w:rsid w:val="0F495A78"/>
    <w:rsid w:val="0FA03A78"/>
    <w:rsid w:val="0FDF40D6"/>
    <w:rsid w:val="10BE0057"/>
    <w:rsid w:val="132D754F"/>
    <w:rsid w:val="13BF3D74"/>
    <w:rsid w:val="175863B1"/>
    <w:rsid w:val="177E6E58"/>
    <w:rsid w:val="17FE0C25"/>
    <w:rsid w:val="18CB5740"/>
    <w:rsid w:val="19674A37"/>
    <w:rsid w:val="19A17EE3"/>
    <w:rsid w:val="19B83706"/>
    <w:rsid w:val="1AC71137"/>
    <w:rsid w:val="1D3811D5"/>
    <w:rsid w:val="1D3C27B5"/>
    <w:rsid w:val="1DC6378A"/>
    <w:rsid w:val="1FAB4DBE"/>
    <w:rsid w:val="20996EEE"/>
    <w:rsid w:val="235F0DD7"/>
    <w:rsid w:val="240A128C"/>
    <w:rsid w:val="273C769F"/>
    <w:rsid w:val="279A4C37"/>
    <w:rsid w:val="294F2605"/>
    <w:rsid w:val="2A331CFF"/>
    <w:rsid w:val="2A53569D"/>
    <w:rsid w:val="2C342714"/>
    <w:rsid w:val="2C35407F"/>
    <w:rsid w:val="2D2F652D"/>
    <w:rsid w:val="2F5416DE"/>
    <w:rsid w:val="30F32F52"/>
    <w:rsid w:val="316221BE"/>
    <w:rsid w:val="336C1C5A"/>
    <w:rsid w:val="33DC6E96"/>
    <w:rsid w:val="370D257E"/>
    <w:rsid w:val="397C5FA4"/>
    <w:rsid w:val="3ADB68EC"/>
    <w:rsid w:val="3AFA1BDB"/>
    <w:rsid w:val="3B1B4E14"/>
    <w:rsid w:val="3B9822FF"/>
    <w:rsid w:val="3C964025"/>
    <w:rsid w:val="3E693F1C"/>
    <w:rsid w:val="3EB94AC5"/>
    <w:rsid w:val="43DE1E4B"/>
    <w:rsid w:val="44846408"/>
    <w:rsid w:val="45984A33"/>
    <w:rsid w:val="45FA5ECE"/>
    <w:rsid w:val="47241361"/>
    <w:rsid w:val="4A9D3FC1"/>
    <w:rsid w:val="4B470FF1"/>
    <w:rsid w:val="4B9B0828"/>
    <w:rsid w:val="4E914C57"/>
    <w:rsid w:val="4FD8692A"/>
    <w:rsid w:val="50DB4104"/>
    <w:rsid w:val="52EB76B2"/>
    <w:rsid w:val="53030BCB"/>
    <w:rsid w:val="533625CB"/>
    <w:rsid w:val="547974B4"/>
    <w:rsid w:val="54A34854"/>
    <w:rsid w:val="550F11AE"/>
    <w:rsid w:val="55D7438A"/>
    <w:rsid w:val="57461458"/>
    <w:rsid w:val="57734A4F"/>
    <w:rsid w:val="58885D7F"/>
    <w:rsid w:val="58BB1F0A"/>
    <w:rsid w:val="5BF3661C"/>
    <w:rsid w:val="5C103386"/>
    <w:rsid w:val="5CE32E1E"/>
    <w:rsid w:val="5DAE081D"/>
    <w:rsid w:val="5EE77B24"/>
    <w:rsid w:val="5FB879D8"/>
    <w:rsid w:val="5FDE4D03"/>
    <w:rsid w:val="61111F5F"/>
    <w:rsid w:val="617F44D9"/>
    <w:rsid w:val="619A2480"/>
    <w:rsid w:val="62CC1782"/>
    <w:rsid w:val="62D87CDA"/>
    <w:rsid w:val="62FC7BCA"/>
    <w:rsid w:val="6457498B"/>
    <w:rsid w:val="64B67D28"/>
    <w:rsid w:val="65011022"/>
    <w:rsid w:val="650F7682"/>
    <w:rsid w:val="683C5B25"/>
    <w:rsid w:val="6B133B99"/>
    <w:rsid w:val="6B8A0A63"/>
    <w:rsid w:val="6FDE24DE"/>
    <w:rsid w:val="718E40CA"/>
    <w:rsid w:val="7431765C"/>
    <w:rsid w:val="757B00FE"/>
    <w:rsid w:val="75F47029"/>
    <w:rsid w:val="76A56C2C"/>
    <w:rsid w:val="76E25304"/>
    <w:rsid w:val="773C2447"/>
    <w:rsid w:val="773F6E07"/>
    <w:rsid w:val="77C06A4A"/>
    <w:rsid w:val="796B19D4"/>
    <w:rsid w:val="7ADD5860"/>
    <w:rsid w:val="7B251A0B"/>
    <w:rsid w:val="7BE9678F"/>
    <w:rsid w:val="7CE13D7B"/>
    <w:rsid w:val="7F195994"/>
    <w:rsid w:val="7F4B464E"/>
    <w:rsid w:val="7F646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40EF7"/>
  <w15:docId w15:val="{335ACF87-1131-49F7-A5A9-F0BA320C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qFormat="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emiHidden/>
    <w:qFormat/>
    <w:pPr>
      <w:widowControl w:val="0"/>
      <w:jc w:val="both"/>
    </w:pPr>
    <w:rPr>
      <w:rFonts w:asciiTheme="minorHAnsi" w:eastAsiaTheme="minorEastAsia" w:hAnsiTheme="minorHAnsi" w:cstheme="minorBidi"/>
      <w:kern w:val="2"/>
      <w:sz w:val="21"/>
      <w:szCs w:val="21"/>
    </w:rPr>
  </w:style>
  <w:style w:type="paragraph" w:styleId="10">
    <w:name w:val="heading 1"/>
    <w:basedOn w:val="a"/>
    <w:next w:val="a"/>
    <w:link w:val="11"/>
    <w:uiPriority w:val="9"/>
    <w:semiHidden/>
    <w:qFormat/>
    <w:pPr>
      <w:keepNext/>
      <w:keepLines/>
      <w:spacing w:before="340" w:after="330" w:line="578" w:lineRule="auto"/>
      <w:outlineLvl w:val="0"/>
    </w:pPr>
    <w:rPr>
      <w:b/>
      <w:bCs/>
      <w:kern w:val="44"/>
      <w:sz w:val="44"/>
      <w:szCs w:val="44"/>
    </w:rPr>
  </w:style>
  <w:style w:type="paragraph" w:styleId="20">
    <w:name w:val="heading 2"/>
    <w:basedOn w:val="a"/>
    <w:next w:val="a"/>
    <w:link w:val="21"/>
    <w:semiHidden/>
    <w:qFormat/>
    <w:pPr>
      <w:widowControl/>
      <w:numPr>
        <w:numId w:val="1"/>
      </w:numPr>
      <w:overflowPunct w:val="0"/>
      <w:autoSpaceDE w:val="0"/>
      <w:autoSpaceDN w:val="0"/>
      <w:adjustRightInd w:val="0"/>
      <w:spacing w:before="120" w:line="360" w:lineRule="auto"/>
      <w:ind w:firstLine="0"/>
      <w:textAlignment w:val="baseline"/>
      <w:outlineLvl w:val="1"/>
    </w:pPr>
    <w:rPr>
      <w:rFonts w:ascii="Arial" w:eastAsia="宋体" w:hAnsi="Arial" w:cs="Times New Roman"/>
      <w:b/>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semiHidden/>
    <w:qFormat/>
    <w:pPr>
      <w:spacing w:line="360" w:lineRule="auto"/>
      <w:ind w:firstLine="420"/>
    </w:pPr>
    <w:rPr>
      <w:rFonts w:ascii="Times New Roman" w:eastAsia="宋体" w:hAnsi="Times New Roman" w:cs="Times New Roman"/>
      <w:szCs w:val="20"/>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Document Map"/>
    <w:basedOn w:val="a"/>
    <w:link w:val="a6"/>
    <w:uiPriority w:val="99"/>
    <w:semiHidden/>
    <w:unhideWhenUsed/>
    <w:qFormat/>
    <w:rPr>
      <w:rFonts w:ascii="宋体" w:eastAsia="宋体"/>
      <w:sz w:val="18"/>
      <w:szCs w:val="18"/>
    </w:rPr>
  </w:style>
  <w:style w:type="paragraph" w:styleId="TOC3">
    <w:name w:val="toc 3"/>
    <w:basedOn w:val="a"/>
    <w:next w:val="a"/>
    <w:uiPriority w:val="39"/>
    <w:unhideWhenUsed/>
    <w:qFormat/>
    <w:pPr>
      <w:widowControl/>
      <w:spacing w:after="100" w:line="276" w:lineRule="auto"/>
      <w:ind w:left="440"/>
      <w:jc w:val="left"/>
    </w:pPr>
    <w:rPr>
      <w:kern w:val="0"/>
      <w:sz w:val="22"/>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76" w:lineRule="auto"/>
      <w:jc w:val="left"/>
    </w:pPr>
    <w:rPr>
      <w:kern w:val="0"/>
    </w:rPr>
  </w:style>
  <w:style w:type="paragraph" w:styleId="ad">
    <w:name w:val="table of figures"/>
    <w:basedOn w:val="a"/>
    <w:next w:val="a"/>
    <w:uiPriority w:val="99"/>
    <w:unhideWhenUsed/>
    <w:qFormat/>
    <w:pPr>
      <w:ind w:leftChars="200" w:left="200" w:hangingChars="200" w:hanging="200"/>
    </w:pPr>
  </w:style>
  <w:style w:type="paragraph" w:styleId="TOC2">
    <w:name w:val="toc 2"/>
    <w:basedOn w:val="a"/>
    <w:next w:val="a"/>
    <w:uiPriority w:val="39"/>
    <w:unhideWhenUsed/>
    <w:qFormat/>
    <w:pPr>
      <w:widowControl/>
      <w:spacing w:after="100" w:line="276" w:lineRule="auto"/>
      <w:ind w:left="220"/>
      <w:jc w:val="left"/>
    </w:pPr>
    <w:rPr>
      <w:kern w:val="0"/>
      <w:sz w:val="22"/>
    </w:rPr>
  </w:style>
  <w:style w:type="paragraph" w:styleId="ae">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f">
    <w:name w:val="Table Grid"/>
    <w:basedOn w:val="a1"/>
    <w:uiPriority w:val="59"/>
    <w:qFormat/>
    <w:pPr>
      <w:jc w:val="both"/>
    </w:pPr>
    <w:rPr>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3">
    <w:name w:val="Light List Accent 3"/>
    <w:basedOn w:val="a1"/>
    <w:uiPriority w:val="61"/>
    <w:qFormat/>
    <w:pPr>
      <w:jc w:val="both"/>
    </w:pPr>
    <w:rPr>
      <w:szCs w:val="22"/>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0">
    <w:name w:val="Hyperlink"/>
    <w:basedOn w:val="a0"/>
    <w:uiPriority w:val="99"/>
    <w:unhideWhenUsed/>
    <w:qFormat/>
    <w:rPr>
      <w:color w:val="0000FF" w:themeColor="hyperlink"/>
      <w:u w:val="single"/>
    </w:rPr>
  </w:style>
  <w:style w:type="character" w:customStyle="1" w:styleId="a8">
    <w:name w:val="批注框文本 字符"/>
    <w:basedOn w:val="a0"/>
    <w:link w:val="a7"/>
    <w:uiPriority w:val="99"/>
    <w:semiHidden/>
    <w:qFormat/>
    <w:rPr>
      <w:sz w:val="18"/>
      <w:szCs w:val="18"/>
    </w:rPr>
  </w:style>
  <w:style w:type="paragraph" w:customStyle="1" w:styleId="af1">
    <w:name w:val="自定义表头格式"/>
    <w:basedOn w:val="a"/>
    <w:next w:val="af2"/>
    <w:link w:val="Char"/>
    <w:qFormat/>
    <w:pPr>
      <w:widowControl/>
      <w:jc w:val="center"/>
    </w:pPr>
    <w:rPr>
      <w:b/>
      <w:sz w:val="24"/>
      <w:szCs w:val="24"/>
    </w:rPr>
  </w:style>
  <w:style w:type="paragraph" w:customStyle="1" w:styleId="af2">
    <w:name w:val="自定义表格"/>
    <w:basedOn w:val="a"/>
    <w:link w:val="Char0"/>
    <w:qFormat/>
    <w:pPr>
      <w:jc w:val="left"/>
    </w:pPr>
  </w:style>
  <w:style w:type="character" w:customStyle="1" w:styleId="Char">
    <w:name w:val="自定义表头格式 Char"/>
    <w:basedOn w:val="a0"/>
    <w:link w:val="af1"/>
    <w:qFormat/>
    <w:rPr>
      <w:b/>
      <w:sz w:val="24"/>
      <w:szCs w:val="24"/>
    </w:rPr>
  </w:style>
  <w:style w:type="character" w:customStyle="1" w:styleId="Char0">
    <w:name w:val="自定义表格 Char"/>
    <w:basedOn w:val="a0"/>
    <w:link w:val="af2"/>
    <w:qFormat/>
    <w:rPr>
      <w:szCs w:val="21"/>
    </w:rPr>
  </w:style>
  <w:style w:type="character" w:customStyle="1" w:styleId="11">
    <w:name w:val="标题 1 字符"/>
    <w:basedOn w:val="a0"/>
    <w:link w:val="10"/>
    <w:uiPriority w:val="9"/>
    <w:semiHidden/>
    <w:qFormat/>
    <w:rPr>
      <w:b/>
      <w:bCs/>
      <w:kern w:val="44"/>
      <w:sz w:val="44"/>
      <w:szCs w:val="44"/>
    </w:rPr>
  </w:style>
  <w:style w:type="paragraph" w:customStyle="1" w:styleId="TOC10">
    <w:name w:val="TOC 标题1"/>
    <w:basedOn w:val="10"/>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customStyle="1" w:styleId="af3">
    <w:name w:val="自定义目录头"/>
    <w:basedOn w:val="TOC10"/>
    <w:link w:val="Char1"/>
    <w:qFormat/>
    <w:pPr>
      <w:jc w:val="center"/>
    </w:pPr>
    <w:rPr>
      <w:color w:val="000000" w:themeColor="text1"/>
      <w:sz w:val="30"/>
      <w:szCs w:val="30"/>
    </w:rPr>
  </w:style>
  <w:style w:type="character" w:customStyle="1" w:styleId="Char1">
    <w:name w:val="自定义目录头 Char"/>
    <w:basedOn w:val="a0"/>
    <w:link w:val="af3"/>
    <w:qFormat/>
    <w:rPr>
      <w:rFonts w:asciiTheme="majorHAnsi" w:eastAsiaTheme="majorEastAsia" w:hAnsiTheme="majorHAnsi" w:cstheme="majorBidi"/>
      <w:b/>
      <w:bCs/>
      <w:color w:val="000000" w:themeColor="text1"/>
      <w:kern w:val="0"/>
      <w:sz w:val="30"/>
      <w:szCs w:val="30"/>
    </w:rPr>
  </w:style>
  <w:style w:type="character" w:styleId="af4">
    <w:name w:val="Placeholder Text"/>
    <w:basedOn w:val="a0"/>
    <w:uiPriority w:val="99"/>
    <w:semiHidden/>
    <w:rPr>
      <w:color w:val="808080"/>
    </w:rPr>
  </w:style>
  <w:style w:type="character" w:customStyle="1" w:styleId="ac">
    <w:name w:val="页眉 字符"/>
    <w:basedOn w:val="a0"/>
    <w:link w:val="ab"/>
    <w:uiPriority w:val="99"/>
    <w:rPr>
      <w:sz w:val="18"/>
      <w:szCs w:val="18"/>
    </w:rPr>
  </w:style>
  <w:style w:type="character" w:customStyle="1" w:styleId="aa">
    <w:name w:val="页脚 字符"/>
    <w:basedOn w:val="a0"/>
    <w:link w:val="a9"/>
    <w:uiPriority w:val="99"/>
    <w:rPr>
      <w:sz w:val="18"/>
      <w:szCs w:val="18"/>
    </w:rPr>
  </w:style>
  <w:style w:type="character" w:customStyle="1" w:styleId="a6">
    <w:name w:val="文档结构图 字符"/>
    <w:basedOn w:val="a0"/>
    <w:link w:val="a5"/>
    <w:uiPriority w:val="99"/>
    <w:semiHidden/>
    <w:rPr>
      <w:rFonts w:ascii="宋体" w:eastAsia="宋体"/>
      <w:sz w:val="18"/>
      <w:szCs w:val="18"/>
    </w:rPr>
  </w:style>
  <w:style w:type="paragraph" w:customStyle="1" w:styleId="1">
    <w:name w:val="自定义段落1"/>
    <w:basedOn w:val="af5"/>
    <w:next w:val="af6"/>
    <w:link w:val="1Char"/>
    <w:qFormat/>
    <w:pPr>
      <w:widowControl/>
      <w:numPr>
        <w:numId w:val="2"/>
      </w:numPr>
      <w:ind w:left="0" w:firstLineChars="0" w:firstLine="0"/>
      <w:outlineLvl w:val="0"/>
    </w:pPr>
    <w:rPr>
      <w:rFonts w:ascii="黑体" w:eastAsia="黑体" w:hAnsi="黑体"/>
      <w:b/>
      <w:color w:val="000000" w:themeColor="text1"/>
      <w:sz w:val="36"/>
      <w:szCs w:val="36"/>
    </w:rPr>
  </w:style>
  <w:style w:type="paragraph" w:styleId="af5">
    <w:name w:val="List Paragraph"/>
    <w:basedOn w:val="a"/>
    <w:uiPriority w:val="34"/>
    <w:qFormat/>
    <w:pPr>
      <w:ind w:firstLineChars="200" w:firstLine="420"/>
    </w:pPr>
  </w:style>
  <w:style w:type="paragraph" w:customStyle="1" w:styleId="af6">
    <w:name w:val="自定义正文"/>
    <w:basedOn w:val="a"/>
    <w:link w:val="Char2"/>
    <w:qFormat/>
    <w:pPr>
      <w:ind w:firstLineChars="200" w:firstLine="480"/>
    </w:pPr>
    <w:rPr>
      <w:rFonts w:ascii="Times New Roman" w:hAnsi="Times New Roman"/>
      <w:sz w:val="24"/>
      <w:szCs w:val="24"/>
    </w:rPr>
  </w:style>
  <w:style w:type="paragraph" w:customStyle="1" w:styleId="2">
    <w:name w:val="自定义段落2"/>
    <w:basedOn w:val="af5"/>
    <w:next w:val="af6"/>
    <w:link w:val="2Char"/>
    <w:qFormat/>
    <w:pPr>
      <w:widowControl/>
      <w:numPr>
        <w:ilvl w:val="1"/>
        <w:numId w:val="2"/>
      </w:numPr>
      <w:tabs>
        <w:tab w:val="left" w:pos="709"/>
      </w:tabs>
      <w:spacing w:line="360" w:lineRule="auto"/>
      <w:ind w:left="0" w:firstLineChars="0" w:firstLine="0"/>
      <w:outlineLvl w:val="1"/>
    </w:pPr>
    <w:rPr>
      <w:rFonts w:asciiTheme="minorEastAsia" w:hAnsiTheme="minorEastAsia"/>
      <w:b/>
      <w:color w:val="000000" w:themeColor="text1"/>
      <w:sz w:val="32"/>
      <w:szCs w:val="32"/>
    </w:rPr>
  </w:style>
  <w:style w:type="character" w:customStyle="1" w:styleId="1Char">
    <w:name w:val="自定义段落1 Char"/>
    <w:basedOn w:val="a0"/>
    <w:link w:val="1"/>
    <w:rPr>
      <w:rFonts w:ascii="黑体" w:eastAsia="黑体" w:hAnsi="黑体"/>
      <w:b/>
      <w:color w:val="000000" w:themeColor="text1"/>
      <w:sz w:val="36"/>
      <w:szCs w:val="36"/>
    </w:rPr>
  </w:style>
  <w:style w:type="paragraph" w:customStyle="1" w:styleId="3">
    <w:name w:val="自定义段落3"/>
    <w:basedOn w:val="2"/>
    <w:next w:val="af6"/>
    <w:link w:val="3Char"/>
    <w:qFormat/>
    <w:pPr>
      <w:numPr>
        <w:ilvl w:val="2"/>
      </w:numPr>
      <w:tabs>
        <w:tab w:val="clear" w:pos="709"/>
        <w:tab w:val="left" w:pos="993"/>
      </w:tabs>
      <w:ind w:left="0" w:firstLine="0"/>
      <w:outlineLvl w:val="2"/>
    </w:pPr>
  </w:style>
  <w:style w:type="paragraph" w:customStyle="1" w:styleId="4">
    <w:name w:val="自定义段落4"/>
    <w:basedOn w:val="3"/>
    <w:next w:val="af6"/>
    <w:qFormat/>
    <w:pPr>
      <w:numPr>
        <w:ilvl w:val="3"/>
      </w:numPr>
      <w:tabs>
        <w:tab w:val="clear" w:pos="993"/>
        <w:tab w:val="left" w:pos="1134"/>
      </w:tabs>
      <w:ind w:left="0" w:firstLine="0"/>
      <w:outlineLvl w:val="3"/>
    </w:pPr>
    <w:rPr>
      <w:sz w:val="30"/>
      <w:szCs w:val="30"/>
    </w:rPr>
  </w:style>
  <w:style w:type="paragraph" w:customStyle="1" w:styleId="5">
    <w:name w:val="自定义段落5"/>
    <w:basedOn w:val="4"/>
    <w:next w:val="af6"/>
    <w:qFormat/>
    <w:pPr>
      <w:numPr>
        <w:ilvl w:val="4"/>
      </w:numPr>
      <w:tabs>
        <w:tab w:val="clear" w:pos="1134"/>
        <w:tab w:val="left" w:pos="1418"/>
      </w:tabs>
      <w:ind w:left="851"/>
    </w:pPr>
    <w:rPr>
      <w:sz w:val="28"/>
    </w:rPr>
  </w:style>
  <w:style w:type="paragraph" w:customStyle="1" w:styleId="6">
    <w:name w:val="自定义段落6"/>
    <w:basedOn w:val="5"/>
    <w:next w:val="af6"/>
    <w:qFormat/>
    <w:pPr>
      <w:numPr>
        <w:ilvl w:val="5"/>
      </w:numPr>
      <w:ind w:left="1134"/>
    </w:pPr>
  </w:style>
  <w:style w:type="character" w:customStyle="1" w:styleId="2Char">
    <w:name w:val="自定义段落2 Char"/>
    <w:basedOn w:val="a0"/>
    <w:link w:val="2"/>
    <w:rPr>
      <w:rFonts w:asciiTheme="minorEastAsia" w:hAnsiTheme="minorEastAsia"/>
      <w:b/>
      <w:color w:val="000000" w:themeColor="text1"/>
      <w:sz w:val="32"/>
      <w:szCs w:val="32"/>
    </w:rPr>
  </w:style>
  <w:style w:type="character" w:customStyle="1" w:styleId="21">
    <w:name w:val="标题 2 字符"/>
    <w:basedOn w:val="a0"/>
    <w:link w:val="20"/>
    <w:semiHidden/>
    <w:rPr>
      <w:rFonts w:ascii="Arial" w:eastAsia="宋体" w:hAnsi="Arial" w:cs="Times New Roman"/>
      <w:b/>
      <w:kern w:val="0"/>
      <w:sz w:val="24"/>
      <w:szCs w:val="20"/>
    </w:rPr>
  </w:style>
  <w:style w:type="character" w:customStyle="1" w:styleId="3Char">
    <w:name w:val="自定义段落3 Char"/>
    <w:basedOn w:val="2Char"/>
    <w:link w:val="3"/>
    <w:rPr>
      <w:rFonts w:asciiTheme="minorEastAsia" w:hAnsiTheme="minorEastAsia"/>
      <w:b/>
      <w:color w:val="000000" w:themeColor="text1"/>
      <w:sz w:val="32"/>
      <w:szCs w:val="32"/>
    </w:rPr>
  </w:style>
  <w:style w:type="character" w:customStyle="1" w:styleId="Char2">
    <w:name w:val="自定义正文 Char"/>
    <w:basedOn w:val="2Char"/>
    <w:link w:val="af6"/>
    <w:rPr>
      <w:rFonts w:ascii="Times New Roman" w:hAnsi="Times New Roman"/>
      <w:b w:val="0"/>
      <w:color w:val="000000" w:themeColor="text1"/>
      <w:sz w:val="24"/>
      <w:szCs w:val="24"/>
    </w:rPr>
  </w:style>
  <w:style w:type="paragraph" w:customStyle="1" w:styleId="af7">
    <w:name w:val="自定义注释"/>
    <w:basedOn w:val="af6"/>
    <w:link w:val="Char3"/>
    <w:qFormat/>
    <w:rPr>
      <w:i/>
      <w:color w:val="00B050"/>
    </w:rPr>
  </w:style>
  <w:style w:type="paragraph" w:customStyle="1" w:styleId="af8">
    <w:name w:val="自定义图表"/>
    <w:basedOn w:val="af6"/>
    <w:link w:val="Char4"/>
    <w:qFormat/>
    <w:pPr>
      <w:ind w:firstLineChars="0" w:firstLine="0"/>
      <w:jc w:val="center"/>
    </w:pPr>
  </w:style>
  <w:style w:type="character" w:customStyle="1" w:styleId="Char3">
    <w:name w:val="自定义注释 Char"/>
    <w:basedOn w:val="Char2"/>
    <w:link w:val="af7"/>
    <w:rPr>
      <w:rFonts w:asciiTheme="minorEastAsia" w:hAnsiTheme="minorEastAsia"/>
      <w:b w:val="0"/>
      <w:i/>
      <w:color w:val="00B050"/>
      <w:sz w:val="24"/>
      <w:szCs w:val="24"/>
    </w:rPr>
  </w:style>
  <w:style w:type="character" w:customStyle="1" w:styleId="Char4">
    <w:name w:val="自定义图表 Char"/>
    <w:basedOn w:val="Char2"/>
    <w:link w:val="af8"/>
    <w:rPr>
      <w:rFonts w:asciiTheme="minorEastAsia" w:hAnsiTheme="minorEastAsia"/>
      <w:b w:val="0"/>
      <w:color w:val="000000" w:themeColor="text1"/>
      <w:sz w:val="24"/>
      <w:szCs w:val="24"/>
    </w:rPr>
  </w:style>
  <w:style w:type="character" w:customStyle="1" w:styleId="fontstyle01">
    <w:name w:val="fontstyle01"/>
    <w:basedOn w:val="a0"/>
    <w:rPr>
      <w:rFonts w:ascii="Calibri" w:hAnsi="Calibri" w:hint="default"/>
      <w:b/>
      <w:bCs/>
      <w:color w:val="000000"/>
      <w:sz w:val="34"/>
      <w:szCs w:val="34"/>
    </w:rPr>
  </w:style>
  <w:style w:type="paragraph" w:customStyle="1" w:styleId="tgt">
    <w:name w:val="tgt"/>
    <w:basedOn w:val="a"/>
    <w:pPr>
      <w:widowControl/>
      <w:spacing w:before="100" w:beforeAutospacing="1" w:after="100" w:afterAutospacing="1"/>
      <w:jc w:val="left"/>
    </w:pPr>
    <w:rPr>
      <w:rFonts w:ascii="宋体" w:eastAsia="宋体" w:hAnsi="宋体" w:cs="宋体"/>
      <w:kern w:val="0"/>
      <w:sz w:val="24"/>
      <w:szCs w:val="24"/>
    </w:rPr>
  </w:style>
  <w:style w:type="character" w:customStyle="1" w:styleId="tgt1">
    <w:name w:val="tgt1"/>
    <w:basedOn w:val="a0"/>
  </w:style>
  <w:style w:type="table" w:styleId="4-2">
    <w:name w:val="Grid Table 4 Accent 2"/>
    <w:basedOn w:val="a1"/>
    <w:uiPriority w:val="49"/>
    <w:rsid w:val="00352D8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3-4">
    <w:name w:val="Grid Table 3 Accent 4"/>
    <w:basedOn w:val="a1"/>
    <w:uiPriority w:val="48"/>
    <w:rsid w:val="00352D8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1-5">
    <w:name w:val="Grid Table 1 Light Accent 5"/>
    <w:basedOn w:val="a1"/>
    <w:uiPriority w:val="46"/>
    <w:rsid w:val="00352D8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2-3">
    <w:name w:val="Grid Table 2 Accent 3"/>
    <w:basedOn w:val="a1"/>
    <w:uiPriority w:val="47"/>
    <w:rsid w:val="00B0333C"/>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1">
    <w:name w:val="Grid Table 1 Light Accent 1"/>
    <w:basedOn w:val="a1"/>
    <w:uiPriority w:val="46"/>
    <w:rsid w:val="001A5DD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RT">
    <w:name w:val="RT表格"/>
    <w:basedOn w:val="a"/>
    <w:link w:val="RTChar"/>
    <w:qFormat/>
    <w:rsid w:val="007D3747"/>
    <w:pPr>
      <w:jc w:val="left"/>
    </w:pPr>
    <w:rPr>
      <w:rFonts w:eastAsia="仿宋_GB2312"/>
    </w:rPr>
  </w:style>
  <w:style w:type="character" w:customStyle="1" w:styleId="RTChar">
    <w:name w:val="RT表格 Char"/>
    <w:basedOn w:val="a0"/>
    <w:link w:val="RT"/>
    <w:rsid w:val="007D3747"/>
    <w:rPr>
      <w:rFonts w:asciiTheme="minorHAnsi" w:eastAsia="仿宋_GB2312" w:hAnsiTheme="minorHAnsi" w:cstheme="minorBidi"/>
      <w:kern w:val="2"/>
      <w:sz w:val="21"/>
      <w:szCs w:val="21"/>
    </w:rPr>
  </w:style>
  <w:style w:type="character" w:styleId="af9">
    <w:name w:val="FollowedHyperlink"/>
    <w:basedOn w:val="a0"/>
    <w:uiPriority w:val="99"/>
    <w:semiHidden/>
    <w:unhideWhenUsed/>
    <w:rsid w:val="00665796"/>
    <w:rPr>
      <w:color w:val="800080" w:themeColor="followedHyperlink"/>
      <w:u w:val="single"/>
    </w:rPr>
  </w:style>
  <w:style w:type="paragraph" w:customStyle="1" w:styleId="afa">
    <w:name w:val="目录头"/>
    <w:basedOn w:val="TOC"/>
    <w:link w:val="afb"/>
    <w:qFormat/>
    <w:rsid w:val="00665796"/>
    <w:pPr>
      <w:widowControl/>
      <w:spacing w:before="480" w:after="0" w:line="276" w:lineRule="auto"/>
      <w:jc w:val="center"/>
    </w:pPr>
    <w:rPr>
      <w:rFonts w:asciiTheme="majorHAnsi" w:eastAsiaTheme="majorEastAsia" w:hAnsiTheme="majorHAnsi" w:cstheme="majorBidi"/>
      <w:color w:val="000000" w:themeColor="text1"/>
      <w:kern w:val="0"/>
      <w:sz w:val="30"/>
      <w:szCs w:val="30"/>
    </w:rPr>
  </w:style>
  <w:style w:type="character" w:customStyle="1" w:styleId="afb">
    <w:name w:val="目录头 字符"/>
    <w:basedOn w:val="a0"/>
    <w:link w:val="afa"/>
    <w:rsid w:val="00665796"/>
    <w:rPr>
      <w:rFonts w:asciiTheme="majorHAnsi" w:eastAsiaTheme="majorEastAsia" w:hAnsiTheme="majorHAnsi" w:cstheme="majorBidi"/>
      <w:b/>
      <w:bCs/>
      <w:color w:val="000000" w:themeColor="text1"/>
      <w:sz w:val="30"/>
      <w:szCs w:val="30"/>
    </w:rPr>
  </w:style>
  <w:style w:type="paragraph" w:styleId="TOC">
    <w:name w:val="TOC Heading"/>
    <w:basedOn w:val="10"/>
    <w:next w:val="a"/>
    <w:uiPriority w:val="39"/>
    <w:semiHidden/>
    <w:unhideWhenUsed/>
    <w:qFormat/>
    <w:rsid w:val="00665796"/>
    <w:pPr>
      <w:outlineLvl w:val="9"/>
    </w:pPr>
  </w:style>
  <w:style w:type="paragraph" w:customStyle="1" w:styleId="afc">
    <w:name w:val="表头格式"/>
    <w:basedOn w:val="a"/>
    <w:next w:val="afd"/>
    <w:link w:val="afe"/>
    <w:qFormat/>
    <w:rsid w:val="005D0105"/>
    <w:pPr>
      <w:widowControl/>
      <w:jc w:val="center"/>
    </w:pPr>
    <w:rPr>
      <w:b/>
      <w:sz w:val="24"/>
      <w:szCs w:val="24"/>
    </w:rPr>
  </w:style>
  <w:style w:type="character" w:customStyle="1" w:styleId="afe">
    <w:name w:val="表头格式 字符"/>
    <w:basedOn w:val="a0"/>
    <w:link w:val="afc"/>
    <w:rsid w:val="005D0105"/>
    <w:rPr>
      <w:rFonts w:asciiTheme="minorHAnsi" w:eastAsiaTheme="minorEastAsia" w:hAnsiTheme="minorHAnsi" w:cstheme="minorBidi"/>
      <w:b/>
      <w:kern w:val="2"/>
      <w:sz w:val="24"/>
      <w:szCs w:val="24"/>
    </w:rPr>
  </w:style>
  <w:style w:type="paragraph" w:customStyle="1" w:styleId="afd">
    <w:name w:val="表格"/>
    <w:basedOn w:val="a"/>
    <w:link w:val="aff"/>
    <w:qFormat/>
    <w:rsid w:val="005D0105"/>
    <w:pPr>
      <w:jc w:val="left"/>
    </w:pPr>
  </w:style>
  <w:style w:type="character" w:customStyle="1" w:styleId="aff">
    <w:name w:val="表格 字符"/>
    <w:basedOn w:val="a0"/>
    <w:link w:val="afd"/>
    <w:rsid w:val="005D0105"/>
    <w:rPr>
      <w:rFonts w:asciiTheme="minorHAnsi" w:eastAsiaTheme="minorEastAsia" w:hAnsiTheme="minorHAnsi"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0561946">
      <w:bodyDiv w:val="1"/>
      <w:marLeft w:val="0"/>
      <w:marRight w:val="0"/>
      <w:marTop w:val="0"/>
      <w:marBottom w:val="0"/>
      <w:divBdr>
        <w:top w:val="none" w:sz="0" w:space="0" w:color="auto"/>
        <w:left w:val="none" w:sz="0" w:space="0" w:color="auto"/>
        <w:bottom w:val="none" w:sz="0" w:space="0" w:color="auto"/>
        <w:right w:val="none" w:sz="0" w:space="0" w:color="auto"/>
      </w:divBdr>
    </w:div>
    <w:div w:id="2130051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5.pn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header" Target="header7.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1\XXX&#36923;&#36753;&#35814;&#32454;&#35774;&#3574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2020-12-17T00:00:00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2B0688E-3BE3-4297-B076-3437FC92F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XXX逻辑详细设计.dotx</Template>
  <TotalTime>1320</TotalTime>
  <Pages>15</Pages>
  <Words>1456</Words>
  <Characters>8303</Characters>
  <Application>Microsoft Office Word</Application>
  <DocSecurity>0</DocSecurity>
  <Lines>69</Lines>
  <Paragraphs>19</Paragraphs>
  <ScaleCrop>false</ScaleCrop>
  <Company>Efinix</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 Interconnect User Guide</dc:title>
  <dc:subject>V1.0</dc:subject>
  <dc:creator>Windows User</dc:creator>
  <cp:lastModifiedBy>Jeffery Li (李峰)</cp:lastModifiedBy>
  <cp:revision>524</cp:revision>
  <cp:lastPrinted>2020-12-17T08:00:00Z</cp:lastPrinted>
  <dcterms:created xsi:type="dcterms:W3CDTF">2019-04-09T04:16:00Z</dcterms:created>
  <dcterms:modified xsi:type="dcterms:W3CDTF">2021-02-24T04:00:00Z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